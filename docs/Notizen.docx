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887A" w14:textId="5E1C164B" w:rsidR="00812921" w:rsidRDefault="00812921" w:rsidP="00435188">
      <w:pPr>
        <w:pStyle w:val="Titel"/>
      </w:pPr>
      <w:r>
        <w:t>Allgemeine Anmerkungen</w:t>
      </w:r>
    </w:p>
    <w:p w14:paraId="150D600F" w14:textId="421E7CB2" w:rsidR="007F0C0D" w:rsidRDefault="00F75BCB" w:rsidP="00812921">
      <w:pPr>
        <w:pStyle w:val="L1-03"/>
      </w:pPr>
      <w:r>
        <w:t>Funktioniert</w:t>
      </w:r>
      <w:r w:rsidR="007F0C0D">
        <w:t xml:space="preserve"> vorerst nur mit Visum 2025 (wg. Dateipfad für </w:t>
      </w:r>
      <w:proofErr w:type="spellStart"/>
      <w:r w:rsidR="007F0C0D">
        <w:t>Importer</w:t>
      </w:r>
      <w:proofErr w:type="spellEnd"/>
      <w:r w:rsidR="007F0C0D">
        <w:t xml:space="preserve"> und </w:t>
      </w:r>
      <w:proofErr w:type="spellStart"/>
      <w:r w:rsidR="007F0C0D">
        <w:t>att</w:t>
      </w:r>
      <w:proofErr w:type="spellEnd"/>
      <w:r w:rsidR="007F0C0D">
        <w:t>-Header)</w:t>
      </w:r>
    </w:p>
    <w:p w14:paraId="146851EC" w14:textId="5BCE3874" w:rsidR="00812921" w:rsidRDefault="00812921" w:rsidP="00812921">
      <w:pPr>
        <w:pStyle w:val="L1-03"/>
      </w:pPr>
      <w:r>
        <w:t xml:space="preserve">OSM-Dateien auf Aktualität prüfen </w:t>
      </w:r>
      <w:r>
        <w:sym w:font="Wingdings" w:char="F0E0"/>
      </w:r>
      <w:r w:rsidR="00DF09BF">
        <w:t xml:space="preserve"> dem Nutzer die</w:t>
      </w:r>
      <w:r>
        <w:t xml:space="preserve"> Möglichkeit</w:t>
      </w:r>
      <w:r w:rsidR="00DF09BF">
        <w:t xml:space="preserve"> bieten</w:t>
      </w:r>
      <w:r>
        <w:t>, neue Daten herunterzuladen, wenn veralteter Stand</w:t>
      </w:r>
    </w:p>
    <w:p w14:paraId="5C63BBA7" w14:textId="1CF98B40" w:rsidR="00812921" w:rsidRPr="00812921" w:rsidRDefault="00DF09BF" w:rsidP="00812921">
      <w:pPr>
        <w:pStyle w:val="L1-03"/>
      </w:pPr>
      <w:r>
        <w:t xml:space="preserve">Alle Geodaten sind (wenn nicht explizit anders erwähnt) </w:t>
      </w:r>
      <w:r w:rsidR="00424151">
        <w:t xml:space="preserve">als </w:t>
      </w:r>
      <w:r>
        <w:t>Geopackages</w:t>
      </w:r>
      <w:r w:rsidR="00424151">
        <w:t xml:space="preserve"> zu speichern</w:t>
      </w:r>
    </w:p>
    <w:p w14:paraId="28ADAC17" w14:textId="1812F6DF" w:rsidR="008416B7" w:rsidRDefault="00435188" w:rsidP="00435188">
      <w:pPr>
        <w:pStyle w:val="Titel"/>
      </w:pPr>
      <w:r>
        <w:t>QGIS Processing</w:t>
      </w:r>
    </w:p>
    <w:p w14:paraId="369D4D48" w14:textId="73ADB450" w:rsidR="00435188" w:rsidRDefault="00435188" w:rsidP="00435188">
      <w:pPr>
        <w:pStyle w:val="L1-06"/>
      </w:pPr>
      <w:r>
        <w:t xml:space="preserve">QGIS Skripte </w:t>
      </w:r>
      <w:proofErr w:type="gramStart"/>
      <w:r>
        <w:t>als .model</w:t>
      </w:r>
      <w:proofErr w:type="gramEnd"/>
      <w:r>
        <w:t xml:space="preserve">3 lassen und nicht in </w:t>
      </w:r>
      <w:proofErr w:type="spellStart"/>
      <w:r>
        <w:t>python</w:t>
      </w:r>
      <w:proofErr w:type="spellEnd"/>
      <w:r>
        <w:t xml:space="preserve"> umwandeln. Kann folgendermaßen ausgeführt werden:</w:t>
      </w:r>
    </w:p>
    <w:p w14:paraId="18CFE6D9" w14:textId="77777777" w:rsidR="00435188" w:rsidRDefault="00435188" w:rsidP="00435188">
      <w:pPr>
        <w:pStyle w:val="L1-00"/>
        <w:numPr>
          <w:ilvl w:val="0"/>
          <w:numId w:val="0"/>
        </w:numPr>
        <w:ind w:left="567"/>
      </w:pP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qgis.core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QgsProcessingModelAlgorithm</w:t>
      </w:r>
      <w:proofErr w:type="spellEnd"/>
    </w:p>
    <w:p w14:paraId="7AD7D06C" w14:textId="77777777" w:rsidR="00435188" w:rsidRDefault="00435188" w:rsidP="00435188">
      <w:pPr>
        <w:pStyle w:val="L1-00"/>
        <w:numPr>
          <w:ilvl w:val="0"/>
          <w:numId w:val="0"/>
        </w:numPr>
        <w:ind w:left="567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processing</w:t>
      </w:r>
      <w:proofErr w:type="spellEnd"/>
    </w:p>
    <w:p w14:paraId="4463BBEA" w14:textId="77777777" w:rsidR="00435188" w:rsidRDefault="00435188" w:rsidP="00435188">
      <w:pPr>
        <w:pStyle w:val="L1-00"/>
        <w:numPr>
          <w:ilvl w:val="0"/>
          <w:numId w:val="0"/>
        </w:numPr>
        <w:ind w:left="567"/>
      </w:pPr>
    </w:p>
    <w:p w14:paraId="412CE370" w14:textId="77777777" w:rsidR="00435188" w:rsidRDefault="00435188" w:rsidP="00435188">
      <w:pPr>
        <w:pStyle w:val="L1-00"/>
        <w:numPr>
          <w:ilvl w:val="0"/>
          <w:numId w:val="0"/>
        </w:numPr>
        <w:ind w:left="567"/>
      </w:pPr>
      <w:r>
        <w:t># 1. Modell-Objekt instanziieren und direkt aus der Datei laden</w:t>
      </w:r>
    </w:p>
    <w:p w14:paraId="721E1AF3" w14:textId="77777777" w:rsidR="00435188" w:rsidRPr="00C63AC6" w:rsidRDefault="00435188" w:rsidP="00435188">
      <w:pPr>
        <w:pStyle w:val="L1-00"/>
        <w:numPr>
          <w:ilvl w:val="0"/>
          <w:numId w:val="0"/>
        </w:numPr>
        <w:ind w:left="567"/>
        <w:rPr>
          <w:lang w:val="en-US"/>
        </w:rPr>
      </w:pPr>
      <w:r w:rsidRPr="00C63AC6">
        <w:rPr>
          <w:lang w:val="en-US"/>
        </w:rPr>
        <w:t xml:space="preserve">model = </w:t>
      </w:r>
      <w:proofErr w:type="spellStart"/>
      <w:proofErr w:type="gramStart"/>
      <w:r w:rsidRPr="00C63AC6">
        <w:rPr>
          <w:lang w:val="en-US"/>
        </w:rPr>
        <w:t>QgsProcessingModelAlgorithm</w:t>
      </w:r>
      <w:proofErr w:type="spellEnd"/>
      <w:r w:rsidRPr="00C63AC6">
        <w:rPr>
          <w:lang w:val="en-US"/>
        </w:rPr>
        <w:t>(</w:t>
      </w:r>
      <w:proofErr w:type="gramEnd"/>
      <w:r w:rsidRPr="00C63AC6">
        <w:rPr>
          <w:lang w:val="en-US"/>
        </w:rPr>
        <w:t>)</w:t>
      </w:r>
    </w:p>
    <w:p w14:paraId="07FCBF43" w14:textId="77777777" w:rsidR="00435188" w:rsidRPr="00C63AC6" w:rsidRDefault="00435188" w:rsidP="00435188">
      <w:pPr>
        <w:pStyle w:val="L1-00"/>
        <w:numPr>
          <w:ilvl w:val="0"/>
          <w:numId w:val="0"/>
        </w:numPr>
        <w:ind w:left="567"/>
        <w:rPr>
          <w:lang w:val="en-US"/>
        </w:rPr>
      </w:pPr>
      <w:proofErr w:type="spellStart"/>
      <w:proofErr w:type="gramStart"/>
      <w:r w:rsidRPr="00C63AC6">
        <w:rPr>
          <w:lang w:val="en-US"/>
        </w:rPr>
        <w:t>model.fromFile</w:t>
      </w:r>
      <w:proofErr w:type="spellEnd"/>
      <w:proofErr w:type="gramEnd"/>
      <w:r w:rsidRPr="00C63AC6">
        <w:rPr>
          <w:lang w:val="en-US"/>
        </w:rPr>
        <w:t>(</w:t>
      </w:r>
      <w:proofErr w:type="spellStart"/>
      <w:r w:rsidRPr="00C63AC6">
        <w:rPr>
          <w:lang w:val="en-US"/>
        </w:rPr>
        <w:t>model_path</w:t>
      </w:r>
      <w:proofErr w:type="spellEnd"/>
      <w:r w:rsidRPr="00C63AC6">
        <w:rPr>
          <w:lang w:val="en-US"/>
        </w:rPr>
        <w:t>)</w:t>
      </w:r>
    </w:p>
    <w:p w14:paraId="06421EDF" w14:textId="77777777" w:rsidR="00435188" w:rsidRPr="00C63AC6" w:rsidRDefault="00435188" w:rsidP="00435188">
      <w:pPr>
        <w:pStyle w:val="L1-00"/>
        <w:numPr>
          <w:ilvl w:val="0"/>
          <w:numId w:val="0"/>
        </w:numPr>
        <w:ind w:left="567"/>
        <w:rPr>
          <w:lang w:val="en-US"/>
        </w:rPr>
      </w:pPr>
    </w:p>
    <w:p w14:paraId="31A706F6" w14:textId="77777777" w:rsidR="00435188" w:rsidRDefault="00435188" w:rsidP="00435188">
      <w:pPr>
        <w:pStyle w:val="L1-00"/>
        <w:numPr>
          <w:ilvl w:val="0"/>
          <w:numId w:val="0"/>
        </w:numPr>
        <w:ind w:left="567"/>
      </w:pPr>
      <w:r>
        <w:t xml:space="preserve"># 2. Modell-Objekt (statt Dateipfad) an </w:t>
      </w:r>
      <w:proofErr w:type="spellStart"/>
      <w:r>
        <w:t>processing.run</w:t>
      </w:r>
      <w:proofErr w:type="spellEnd"/>
      <w:r>
        <w:t xml:space="preserve"> übergeben</w:t>
      </w:r>
    </w:p>
    <w:p w14:paraId="0410D5B3" w14:textId="6FC2DCD0" w:rsidR="00435188" w:rsidRDefault="00435188" w:rsidP="00435188">
      <w:pPr>
        <w:pStyle w:val="L1-00"/>
        <w:numPr>
          <w:ilvl w:val="0"/>
          <w:numId w:val="0"/>
        </w:numPr>
        <w:spacing w:line="360" w:lineRule="auto"/>
        <w:ind w:left="567"/>
        <w:rPr>
          <w:lang w:val="en-US"/>
        </w:rPr>
      </w:pPr>
      <w:r w:rsidRPr="00435188">
        <w:rPr>
          <w:lang w:val="en-US"/>
        </w:rPr>
        <w:t xml:space="preserve">result = </w:t>
      </w:r>
      <w:proofErr w:type="spellStart"/>
      <w:proofErr w:type="gramStart"/>
      <w:r w:rsidRPr="00435188">
        <w:rPr>
          <w:lang w:val="en-US"/>
        </w:rPr>
        <w:t>processing.run</w:t>
      </w:r>
      <w:proofErr w:type="spellEnd"/>
      <w:r w:rsidRPr="00435188">
        <w:rPr>
          <w:lang w:val="en-US"/>
        </w:rPr>
        <w:t>(</w:t>
      </w:r>
      <w:proofErr w:type="gramEnd"/>
      <w:r w:rsidRPr="00435188">
        <w:rPr>
          <w:lang w:val="en-US"/>
        </w:rPr>
        <w:t>model, params)</w:t>
      </w:r>
    </w:p>
    <w:p w14:paraId="56D9656E" w14:textId="6EBBC33D" w:rsidR="00C05502" w:rsidRDefault="00435188" w:rsidP="00762ABC">
      <w:pPr>
        <w:pStyle w:val="L1-06"/>
      </w:pPr>
      <w:r w:rsidRPr="00435188">
        <w:t>qgis_process-qgis.bat führt da</w:t>
      </w:r>
      <w:r>
        <w:t>nn die Skripte aus (</w:t>
      </w:r>
      <w:r w:rsidRPr="00435188">
        <w:t>OSGeo4W\bin\</w:t>
      </w:r>
      <w:r>
        <w:t>)</w:t>
      </w:r>
    </w:p>
    <w:p w14:paraId="5910E330" w14:textId="77777777" w:rsidR="00762ABC" w:rsidRDefault="00762ABC" w:rsidP="00762ABC">
      <w:pPr>
        <w:pStyle w:val="L1-06"/>
        <w:numPr>
          <w:ilvl w:val="0"/>
          <w:numId w:val="0"/>
        </w:numPr>
        <w:ind w:left="284"/>
      </w:pPr>
    </w:p>
    <w:p w14:paraId="4987A908" w14:textId="32F579E9" w:rsidR="00762ABC" w:rsidRDefault="00762ABC" w:rsidP="00762ABC">
      <w:pPr>
        <w:pStyle w:val="Titel"/>
      </w:pPr>
      <w:proofErr w:type="gramStart"/>
      <w:r>
        <w:t>QGIS Modelle</w:t>
      </w:r>
      <w:proofErr w:type="gramEnd"/>
      <w:r>
        <w:t xml:space="preserve"> und Aufgaben</w:t>
      </w:r>
    </w:p>
    <w:p w14:paraId="32F8EB33" w14:textId="77777777" w:rsidR="0031325E" w:rsidRDefault="0031325E" w:rsidP="0031325E">
      <w:pPr>
        <w:pStyle w:val="berschrift1"/>
        <w:rPr>
          <w:lang w:val="en-US"/>
        </w:rPr>
      </w:pPr>
      <w:r w:rsidRPr="005B4374">
        <w:rPr>
          <w:lang w:val="en-US"/>
        </w:rPr>
        <w:t>Model1_DataPrep.model3</w:t>
      </w:r>
    </w:p>
    <w:p w14:paraId="4A638D0B" w14:textId="77777777" w:rsidR="00F3312E" w:rsidRDefault="00F3312E" w:rsidP="00F3312E">
      <w:pPr>
        <w:pStyle w:val="L1-03"/>
      </w:pPr>
      <w:r>
        <w:t>Input: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8A7F71" w14:paraId="2572372C" w14:textId="77777777" w:rsidTr="005B11E0">
        <w:tc>
          <w:tcPr>
            <w:tcW w:w="3256" w:type="dxa"/>
            <w:shd w:val="clear" w:color="auto" w:fill="E7E6E6" w:themeFill="background2"/>
          </w:tcPr>
          <w:p w14:paraId="21E160C0" w14:textId="6765035C" w:rsidR="00F3312E" w:rsidRDefault="00F3312E" w:rsidP="00F3312E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5E496FED" w14:textId="0430CBEE" w:rsidR="00F3312E" w:rsidRDefault="00F3312E" w:rsidP="00F3312E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4257D08E" w14:textId="25667A0D" w:rsidR="00F3312E" w:rsidRDefault="00F3312E" w:rsidP="00F3312E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3DE8C249" w14:textId="4671CC1D" w:rsidR="00F3312E" w:rsidRDefault="00F3312E" w:rsidP="00F3312E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8A7F71" w14:paraId="7E92CEA4" w14:textId="77777777" w:rsidTr="005B11E0">
        <w:tc>
          <w:tcPr>
            <w:tcW w:w="3256" w:type="dxa"/>
          </w:tcPr>
          <w:p w14:paraId="29BB65DB" w14:textId="1F7852CE" w:rsidR="00F3312E" w:rsidRDefault="00F3312E" w:rsidP="00F3312E">
            <w:pPr>
              <w:pStyle w:val="TabRow"/>
              <w:rPr>
                <w:lang w:val="en-US"/>
              </w:rPr>
            </w:pPr>
            <w:r w:rsidRPr="00F3312E">
              <w:rPr>
                <w:lang w:val="en-US"/>
              </w:rPr>
              <w:t>iso_country_code_iso_31661_3_symbols_commaseperated_eg_phl_idn_tha</w:t>
            </w:r>
          </w:p>
        </w:tc>
        <w:tc>
          <w:tcPr>
            <w:tcW w:w="1134" w:type="dxa"/>
          </w:tcPr>
          <w:p w14:paraId="153F585B" w14:textId="26D3A979" w:rsidR="00F3312E" w:rsidRDefault="00F3312E" w:rsidP="00F3312E">
            <w:pPr>
              <w:pStyle w:val="TabRow"/>
              <w:rPr>
                <w:lang w:val="en-US"/>
              </w:rPr>
            </w:pPr>
            <w:r w:rsidRPr="00F3312E">
              <w:rPr>
                <w:lang w:val="en-US"/>
              </w:rPr>
              <w:t>String</w:t>
            </w:r>
          </w:p>
        </w:tc>
        <w:tc>
          <w:tcPr>
            <w:tcW w:w="2268" w:type="dxa"/>
          </w:tcPr>
          <w:p w14:paraId="3A2D4DB6" w14:textId="1011A69B" w:rsidR="00F3312E" w:rsidRDefault="00E675B6" w:rsidP="00F3312E">
            <w:pPr>
              <w:pStyle w:val="TabRow"/>
              <w:rPr>
                <w:lang w:val="en-US"/>
              </w:rPr>
            </w:pPr>
            <w:proofErr w:type="spellStart"/>
            <w:r w:rsidRPr="00E675B6">
              <w:rPr>
                <w:lang w:val="en-US"/>
              </w:rPr>
              <w:t>country_</w:t>
            </w:r>
            <w:proofErr w:type="gramStart"/>
            <w:r w:rsidRPr="00E675B6">
              <w:rPr>
                <w:lang w:val="en-US"/>
              </w:rPr>
              <w:t>code.</w:t>
            </w:r>
            <w:r w:rsidR="00E5513B">
              <w:rPr>
                <w:lang w:val="en-US"/>
              </w:rPr>
              <w:t>json</w:t>
            </w:r>
            <w:proofErr w:type="spellEnd"/>
            <w:proofErr w:type="gramEnd"/>
          </w:p>
        </w:tc>
        <w:tc>
          <w:tcPr>
            <w:tcW w:w="1837" w:type="dxa"/>
          </w:tcPr>
          <w:p w14:paraId="770B10DC" w14:textId="11E53655" w:rsidR="00F3312E" w:rsidRDefault="008A7F71" w:rsidP="00F3312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r w:rsidR="00E675B6" w:rsidRPr="00E675B6">
              <w:rPr>
                <w:lang w:val="en-US"/>
              </w:rPr>
              <w:t xml:space="preserve">input/                     </w:t>
            </w:r>
          </w:p>
        </w:tc>
      </w:tr>
      <w:tr w:rsidR="008A7F71" w14:paraId="5DB413D3" w14:textId="77777777" w:rsidTr="005B11E0">
        <w:tc>
          <w:tcPr>
            <w:tcW w:w="3256" w:type="dxa"/>
          </w:tcPr>
          <w:p w14:paraId="3D7DDAD5" w14:textId="0A282BC9" w:rsidR="008A7F71" w:rsidRPr="008A7F71" w:rsidRDefault="008A7F71" w:rsidP="00F3312E">
            <w:pPr>
              <w:pStyle w:val="TabRow"/>
              <w:rPr>
                <w:lang w:val="en-US"/>
              </w:rPr>
            </w:pPr>
            <w:r w:rsidRPr="008A7F71">
              <w:rPr>
                <w:lang w:val="en-US"/>
              </w:rPr>
              <w:t>world_shapefile_adm0</w:t>
            </w:r>
          </w:p>
        </w:tc>
        <w:tc>
          <w:tcPr>
            <w:tcW w:w="1134" w:type="dxa"/>
          </w:tcPr>
          <w:p w14:paraId="2040F8B8" w14:textId="1D0F7B69" w:rsidR="008A7F71" w:rsidRPr="00F3312E" w:rsidRDefault="008A7F71" w:rsidP="00F3312E">
            <w:pPr>
              <w:pStyle w:val="TabRow"/>
              <w:rPr>
                <w:lang w:val="en-US"/>
              </w:rPr>
            </w:pPr>
            <w:proofErr w:type="spellStart"/>
            <w:r w:rsidRPr="008A7F71">
              <w:rPr>
                <w:lang w:val="en-US"/>
              </w:rPr>
              <w:t>Vektor</w:t>
            </w:r>
            <w:proofErr w:type="spellEnd"/>
            <w:r w:rsidRPr="008A7F71"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77926E6D" w14:textId="08EF8029" w:rsidR="008A7F71" w:rsidRPr="00E675B6" w:rsidRDefault="0068056B" w:rsidP="00F3312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gadm_adm0.gpkg</w:t>
            </w:r>
          </w:p>
        </w:tc>
        <w:tc>
          <w:tcPr>
            <w:tcW w:w="1837" w:type="dxa"/>
          </w:tcPr>
          <w:p w14:paraId="47A345A8" w14:textId="63AB3FB4" w:rsidR="008A7F71" w:rsidRPr="00E675B6" w:rsidRDefault="008A7F71" w:rsidP="00F3312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core/data/</w:t>
            </w:r>
            <w:proofErr w:type="spellStart"/>
            <w:r>
              <w:rPr>
                <w:lang w:val="en-US"/>
              </w:rPr>
              <w:t>gadm</w:t>
            </w:r>
            <w:proofErr w:type="spellEnd"/>
            <w:r>
              <w:rPr>
                <w:lang w:val="en-US"/>
              </w:rPr>
              <w:t>/</w:t>
            </w:r>
          </w:p>
        </w:tc>
      </w:tr>
      <w:tr w:rsidR="00234D3E" w14:paraId="2CC6761C" w14:textId="77777777" w:rsidTr="005B11E0">
        <w:tc>
          <w:tcPr>
            <w:tcW w:w="3256" w:type="dxa"/>
          </w:tcPr>
          <w:p w14:paraId="2D5737E9" w14:textId="25A64F90" w:rsidR="00234D3E" w:rsidRPr="008A7F71" w:rsidRDefault="00234D3E" w:rsidP="00234D3E">
            <w:pPr>
              <w:pStyle w:val="TabRow"/>
              <w:rPr>
                <w:lang w:val="en-US"/>
              </w:rPr>
            </w:pPr>
            <w:r w:rsidRPr="008A7F71">
              <w:rPr>
                <w:lang w:val="en-US"/>
              </w:rPr>
              <w:t>world_shapefile_adm</w:t>
            </w:r>
            <w:r>
              <w:rPr>
                <w:lang w:val="en-US"/>
              </w:rPr>
              <w:t>1</w:t>
            </w:r>
          </w:p>
        </w:tc>
        <w:tc>
          <w:tcPr>
            <w:tcW w:w="1134" w:type="dxa"/>
          </w:tcPr>
          <w:p w14:paraId="0608A6C3" w14:textId="732398E1" w:rsidR="00234D3E" w:rsidRPr="008A7F71" w:rsidRDefault="00234D3E" w:rsidP="00234D3E">
            <w:pPr>
              <w:pStyle w:val="TabRow"/>
              <w:rPr>
                <w:lang w:val="en-US"/>
              </w:rPr>
            </w:pPr>
            <w:proofErr w:type="spellStart"/>
            <w:r w:rsidRPr="008A7F71">
              <w:rPr>
                <w:lang w:val="en-US"/>
              </w:rPr>
              <w:t>Vektor</w:t>
            </w:r>
            <w:proofErr w:type="spellEnd"/>
            <w:r w:rsidRPr="008A7F71"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14F23466" w14:textId="577CF8A1" w:rsidR="00234D3E" w:rsidRDefault="00234D3E" w:rsidP="00234D3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gadm_adm1.gpkg</w:t>
            </w:r>
          </w:p>
        </w:tc>
        <w:tc>
          <w:tcPr>
            <w:tcW w:w="1837" w:type="dxa"/>
          </w:tcPr>
          <w:p w14:paraId="2AD0F151" w14:textId="7FBA4B17" w:rsidR="00234D3E" w:rsidRDefault="00234D3E" w:rsidP="00234D3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core/data/</w:t>
            </w:r>
            <w:proofErr w:type="spellStart"/>
            <w:r>
              <w:rPr>
                <w:lang w:val="en-US"/>
              </w:rPr>
              <w:t>gadm</w:t>
            </w:r>
            <w:proofErr w:type="spellEnd"/>
            <w:r>
              <w:rPr>
                <w:lang w:val="en-US"/>
              </w:rPr>
              <w:t>/</w:t>
            </w:r>
          </w:p>
        </w:tc>
      </w:tr>
      <w:tr w:rsidR="00234D3E" w14:paraId="664BFD0F" w14:textId="77777777" w:rsidTr="005B11E0">
        <w:tc>
          <w:tcPr>
            <w:tcW w:w="3256" w:type="dxa"/>
          </w:tcPr>
          <w:p w14:paraId="103F1097" w14:textId="72DA9B2A" w:rsidR="00234D3E" w:rsidRPr="008A7F71" w:rsidRDefault="00234D3E" w:rsidP="00234D3E">
            <w:pPr>
              <w:pStyle w:val="TabRow"/>
              <w:rPr>
                <w:lang w:val="en-US"/>
              </w:rPr>
            </w:pPr>
            <w:r w:rsidRPr="008A7F71">
              <w:rPr>
                <w:lang w:val="en-US"/>
              </w:rPr>
              <w:t>world_shapefile_adm</w:t>
            </w:r>
            <w:r>
              <w:rPr>
                <w:lang w:val="en-US"/>
              </w:rPr>
              <w:t>2</w:t>
            </w:r>
          </w:p>
        </w:tc>
        <w:tc>
          <w:tcPr>
            <w:tcW w:w="1134" w:type="dxa"/>
          </w:tcPr>
          <w:p w14:paraId="5E6C3D5B" w14:textId="7E156DD3" w:rsidR="00234D3E" w:rsidRPr="008A7F71" w:rsidRDefault="00234D3E" w:rsidP="00234D3E">
            <w:pPr>
              <w:pStyle w:val="TabRow"/>
              <w:rPr>
                <w:lang w:val="en-US"/>
              </w:rPr>
            </w:pPr>
            <w:proofErr w:type="spellStart"/>
            <w:r w:rsidRPr="008A7F71">
              <w:rPr>
                <w:lang w:val="en-US"/>
              </w:rPr>
              <w:t>Vektor</w:t>
            </w:r>
            <w:proofErr w:type="spellEnd"/>
            <w:r w:rsidRPr="008A7F71"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797AB75A" w14:textId="0491FB69" w:rsidR="00234D3E" w:rsidRDefault="00234D3E" w:rsidP="00234D3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gadm_adm2.gpkg</w:t>
            </w:r>
          </w:p>
        </w:tc>
        <w:tc>
          <w:tcPr>
            <w:tcW w:w="1837" w:type="dxa"/>
          </w:tcPr>
          <w:p w14:paraId="73D8FC17" w14:textId="3DF474CA" w:rsidR="00234D3E" w:rsidRDefault="00234D3E" w:rsidP="00234D3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core/data/</w:t>
            </w:r>
            <w:proofErr w:type="spellStart"/>
            <w:r>
              <w:rPr>
                <w:lang w:val="en-US"/>
              </w:rPr>
              <w:t>gadm</w:t>
            </w:r>
            <w:proofErr w:type="spellEnd"/>
            <w:r>
              <w:rPr>
                <w:lang w:val="en-US"/>
              </w:rPr>
              <w:t>/</w:t>
            </w:r>
          </w:p>
        </w:tc>
      </w:tr>
      <w:tr w:rsidR="0068056B" w14:paraId="66877967" w14:textId="77777777" w:rsidTr="005B11E0">
        <w:tc>
          <w:tcPr>
            <w:tcW w:w="3256" w:type="dxa"/>
          </w:tcPr>
          <w:p w14:paraId="14776F33" w14:textId="6AECFAD0" w:rsidR="0068056B" w:rsidRPr="008A7F71" w:rsidRDefault="0098439F" w:rsidP="00F3312E">
            <w:pPr>
              <w:pStyle w:val="TabRow"/>
              <w:rPr>
                <w:lang w:val="en-US"/>
              </w:rPr>
            </w:pPr>
            <w:r w:rsidRPr="0098439F">
              <w:rPr>
                <w:lang w:val="en-US"/>
              </w:rPr>
              <w:t>pop_ghspop_raster_data_worldwide_wgs84_3_arcsec</w:t>
            </w:r>
          </w:p>
        </w:tc>
        <w:tc>
          <w:tcPr>
            <w:tcW w:w="1134" w:type="dxa"/>
          </w:tcPr>
          <w:p w14:paraId="44F1AA8E" w14:textId="7BBE26E6" w:rsidR="0068056B" w:rsidRPr="008A7F71" w:rsidRDefault="0098439F" w:rsidP="00F3312E">
            <w:pPr>
              <w:pStyle w:val="TabRow"/>
              <w:rPr>
                <w:lang w:val="en-US"/>
              </w:rPr>
            </w:pPr>
            <w:r w:rsidRPr="0098439F"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0628D7D1" w14:textId="2D860819" w:rsidR="0068056B" w:rsidRDefault="0098439F" w:rsidP="00F3312E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ghs_pop_global</w:t>
            </w:r>
            <w:proofErr w:type="spellEnd"/>
          </w:p>
        </w:tc>
        <w:tc>
          <w:tcPr>
            <w:tcW w:w="1837" w:type="dxa"/>
          </w:tcPr>
          <w:p w14:paraId="67EC1250" w14:textId="6036E48D" w:rsidR="0068056B" w:rsidRDefault="0098439F" w:rsidP="00F3312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core/data/</w:t>
            </w:r>
            <w:proofErr w:type="spellStart"/>
            <w:r>
              <w:rPr>
                <w:lang w:val="en-US"/>
              </w:rPr>
              <w:t>ghs_pop</w:t>
            </w:r>
            <w:proofErr w:type="spellEnd"/>
          </w:p>
        </w:tc>
      </w:tr>
      <w:tr w:rsidR="00843706" w:rsidRPr="009B63E6" w14:paraId="6595498D" w14:textId="77777777" w:rsidTr="005B11E0">
        <w:tc>
          <w:tcPr>
            <w:tcW w:w="3256" w:type="dxa"/>
          </w:tcPr>
          <w:p w14:paraId="2B87D04A" w14:textId="2711B486" w:rsidR="00843706" w:rsidRPr="0098439F" w:rsidRDefault="00843706" w:rsidP="00F3312E">
            <w:pPr>
              <w:pStyle w:val="TabRow"/>
              <w:rPr>
                <w:lang w:val="en-US"/>
              </w:rPr>
            </w:pPr>
            <w:r w:rsidRPr="00843706">
              <w:rPr>
                <w:lang w:val="en-US"/>
              </w:rPr>
              <w:lastRenderedPageBreak/>
              <w:t>pop_reference_for_district_level_correction_eg_barangaytambon_level</w:t>
            </w:r>
          </w:p>
        </w:tc>
        <w:tc>
          <w:tcPr>
            <w:tcW w:w="1134" w:type="dxa"/>
          </w:tcPr>
          <w:p w14:paraId="144E6407" w14:textId="1EA3BB84" w:rsidR="00843706" w:rsidRPr="0098439F" w:rsidRDefault="00843706" w:rsidP="00F3312E">
            <w:pPr>
              <w:pStyle w:val="TabRow"/>
              <w:rPr>
                <w:lang w:val="en-US"/>
              </w:rPr>
            </w:pPr>
            <w:proofErr w:type="spellStart"/>
            <w:r w:rsidRPr="00843706">
              <w:rPr>
                <w:lang w:val="en-US"/>
              </w:rPr>
              <w:t>Vektor</w:t>
            </w:r>
            <w:proofErr w:type="spellEnd"/>
            <w:r w:rsidRPr="00843706"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1E601C6A" w14:textId="1774F122" w:rsidR="00843706" w:rsidRPr="001A7BC8" w:rsidRDefault="00843706" w:rsidP="00F3312E">
            <w:pPr>
              <w:pStyle w:val="TabRow"/>
            </w:pPr>
            <w:proofErr w:type="spellStart"/>
            <w:r w:rsidRPr="001A7BC8">
              <w:t>pop_</w:t>
            </w:r>
            <w:proofErr w:type="gramStart"/>
            <w:r w:rsidRPr="001A7BC8">
              <w:t>local.gpkg</w:t>
            </w:r>
            <w:proofErr w:type="spellEnd"/>
            <w:proofErr w:type="gramEnd"/>
            <w:r w:rsidRPr="001A7BC8">
              <w:t xml:space="preserve"> ODER (wenn nicht vorhanden) </w:t>
            </w:r>
            <w:proofErr w:type="spellStart"/>
            <w:r w:rsidRPr="001A7BC8">
              <w:t>dummy_poop_local.gpkg</w:t>
            </w:r>
            <w:proofErr w:type="spellEnd"/>
          </w:p>
        </w:tc>
        <w:tc>
          <w:tcPr>
            <w:tcW w:w="1837" w:type="dxa"/>
          </w:tcPr>
          <w:p w14:paraId="682EC700" w14:textId="2A5907F6" w:rsidR="00843706" w:rsidRDefault="00843706" w:rsidP="00F3312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projects/XXX/input/ ODER projects/XXX/temp/</w:t>
            </w:r>
          </w:p>
        </w:tc>
      </w:tr>
      <w:tr w:rsidR="001A7BC8" w:rsidRPr="009B63E6" w14:paraId="7BB19A8A" w14:textId="77777777" w:rsidTr="005B11E0">
        <w:tc>
          <w:tcPr>
            <w:tcW w:w="3256" w:type="dxa"/>
          </w:tcPr>
          <w:p w14:paraId="3026A6B0" w14:textId="74091BDE" w:rsidR="001A7BC8" w:rsidRPr="00843706" w:rsidRDefault="001A7BC8" w:rsidP="00F3312E">
            <w:pPr>
              <w:pStyle w:val="TabRow"/>
              <w:rPr>
                <w:lang w:val="en-US"/>
              </w:rPr>
            </w:pPr>
            <w:proofErr w:type="spellStart"/>
            <w:r w:rsidRPr="001A7BC8">
              <w:rPr>
                <w:lang w:val="en-US"/>
              </w:rPr>
              <w:t>select_pop_field_from_reference_layer</w:t>
            </w:r>
            <w:proofErr w:type="spellEnd"/>
          </w:p>
        </w:tc>
        <w:tc>
          <w:tcPr>
            <w:tcW w:w="1134" w:type="dxa"/>
          </w:tcPr>
          <w:p w14:paraId="55D56A2E" w14:textId="255E79A7" w:rsidR="001A7BC8" w:rsidRPr="00843706" w:rsidRDefault="005B11E0" w:rsidP="00F3312E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Feldname</w:t>
            </w:r>
            <w:proofErr w:type="spellEnd"/>
          </w:p>
        </w:tc>
        <w:tc>
          <w:tcPr>
            <w:tcW w:w="2268" w:type="dxa"/>
          </w:tcPr>
          <w:p w14:paraId="7757420C" w14:textId="17D7247C" w:rsidR="001A7BC8" w:rsidRPr="005B11E0" w:rsidRDefault="005B11E0" w:rsidP="00F3312E">
            <w:pPr>
              <w:pStyle w:val="TabRow"/>
            </w:pPr>
            <w:r w:rsidRPr="005B11E0">
              <w:t xml:space="preserve">pop_local_fieldname.txt ODER </w:t>
            </w:r>
            <w:r w:rsidRPr="001A7BC8">
              <w:t xml:space="preserve">(wenn </w:t>
            </w:r>
            <w:proofErr w:type="spellStart"/>
            <w:r>
              <w:t>pop_local</w:t>
            </w:r>
            <w:proofErr w:type="spellEnd"/>
            <w:r>
              <w:t xml:space="preserve"> </w:t>
            </w:r>
            <w:r w:rsidRPr="001A7BC8">
              <w:t xml:space="preserve">nicht vorhanden) </w:t>
            </w:r>
            <w:r w:rsidRPr="005B11E0">
              <w:t>POP</w:t>
            </w:r>
          </w:p>
        </w:tc>
        <w:tc>
          <w:tcPr>
            <w:tcW w:w="1837" w:type="dxa"/>
          </w:tcPr>
          <w:p w14:paraId="698DB04E" w14:textId="5223811B" w:rsidR="001A7BC8" w:rsidRDefault="005B11E0" w:rsidP="00F3312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projects/XXX/input/ ODER</w:t>
            </w:r>
            <w:r>
              <w:rPr>
                <w:lang w:val="en-US"/>
              </w:rPr>
              <w:br/>
              <w:t>“POP”</w:t>
            </w:r>
          </w:p>
        </w:tc>
      </w:tr>
      <w:tr w:rsidR="005B11E0" w:rsidRPr="009B63E6" w14:paraId="2328DAA5" w14:textId="77777777" w:rsidTr="005B11E0">
        <w:tc>
          <w:tcPr>
            <w:tcW w:w="3256" w:type="dxa"/>
          </w:tcPr>
          <w:p w14:paraId="75D4DA93" w14:textId="3C43C675" w:rsidR="005B11E0" w:rsidRPr="001A7BC8" w:rsidRDefault="009F2A1B" w:rsidP="00F3312E">
            <w:pPr>
              <w:pStyle w:val="TabRow"/>
              <w:rPr>
                <w:lang w:val="en-US"/>
              </w:rPr>
            </w:pPr>
            <w:proofErr w:type="spellStart"/>
            <w:r w:rsidRPr="009F2A1B">
              <w:rPr>
                <w:lang w:val="en-US"/>
              </w:rPr>
              <w:t>pop_uninhabited_from_overpass_query</w:t>
            </w:r>
            <w:proofErr w:type="spellEnd"/>
          </w:p>
        </w:tc>
        <w:tc>
          <w:tcPr>
            <w:tcW w:w="1134" w:type="dxa"/>
          </w:tcPr>
          <w:p w14:paraId="01D23005" w14:textId="1DD668E1" w:rsidR="005B11E0" w:rsidRDefault="009F2A1B" w:rsidP="00F3312E">
            <w:pPr>
              <w:pStyle w:val="TabRow"/>
              <w:rPr>
                <w:lang w:val="en-US"/>
              </w:rPr>
            </w:pPr>
            <w:proofErr w:type="spellStart"/>
            <w:r w:rsidRPr="009F2A1B">
              <w:rPr>
                <w:lang w:val="en-US"/>
              </w:rPr>
              <w:t>Vektor</w:t>
            </w:r>
            <w:proofErr w:type="spellEnd"/>
            <w:r w:rsidRPr="009F2A1B"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7788D19B" w14:textId="50CD5F7D" w:rsidR="005B11E0" w:rsidRPr="009F2A1B" w:rsidRDefault="009F2A1B" w:rsidP="00F3312E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pop_zero_</w:t>
            </w:r>
            <w:proofErr w:type="gramStart"/>
            <w:r>
              <w:rPr>
                <w:lang w:val="en-US"/>
              </w:rPr>
              <w:t>osm.gpkg</w:t>
            </w:r>
            <w:proofErr w:type="spellEnd"/>
            <w:proofErr w:type="gramEnd"/>
          </w:p>
        </w:tc>
        <w:tc>
          <w:tcPr>
            <w:tcW w:w="1837" w:type="dxa"/>
          </w:tcPr>
          <w:p w14:paraId="56DE2471" w14:textId="42EC83DB" w:rsidR="005B11E0" w:rsidRDefault="009F2A1B" w:rsidP="00F3312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projects/XXX/processed/</w:t>
            </w:r>
            <w:proofErr w:type="spellStart"/>
            <w:r>
              <w:rPr>
                <w:lang w:val="en-US"/>
              </w:rPr>
              <w:t>osm</w:t>
            </w:r>
            <w:proofErr w:type="spellEnd"/>
            <w:r>
              <w:rPr>
                <w:lang w:val="en-US"/>
              </w:rPr>
              <w:t>/03_features</w:t>
            </w:r>
          </w:p>
        </w:tc>
      </w:tr>
    </w:tbl>
    <w:p w14:paraId="2F85176C" w14:textId="77777777" w:rsidR="0037678B" w:rsidRPr="00CF0156" w:rsidRDefault="0037678B" w:rsidP="0037678B">
      <w:pPr>
        <w:pStyle w:val="L1-03"/>
        <w:numPr>
          <w:ilvl w:val="0"/>
          <w:numId w:val="0"/>
        </w:numPr>
        <w:ind w:left="284" w:hanging="284"/>
        <w:rPr>
          <w:lang w:val="en-US"/>
        </w:rPr>
      </w:pPr>
    </w:p>
    <w:p w14:paraId="48644910" w14:textId="16896219" w:rsidR="009F2A1B" w:rsidRDefault="0073753A" w:rsidP="009F2A1B">
      <w:pPr>
        <w:pStyle w:val="L1-03"/>
      </w:pPr>
      <w:r>
        <w:t>Output: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9F2A1B" w14:paraId="5FBB76FD" w14:textId="77777777" w:rsidTr="00E25DCF">
        <w:tc>
          <w:tcPr>
            <w:tcW w:w="3256" w:type="dxa"/>
            <w:shd w:val="clear" w:color="auto" w:fill="E7E6E6" w:themeFill="background2"/>
          </w:tcPr>
          <w:p w14:paraId="4AD3CB35" w14:textId="634DA633" w:rsidR="009F2A1B" w:rsidRDefault="009F2A1B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3A278D64" w14:textId="77777777" w:rsidR="009F2A1B" w:rsidRDefault="009F2A1B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1A6806B4" w14:textId="34EDE492" w:rsidR="009F2A1B" w:rsidRDefault="009F2A1B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23D5E4E9" w14:textId="77777777" w:rsidR="009F2A1B" w:rsidRDefault="009F2A1B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9F2A1B" w:rsidRPr="009B63E6" w14:paraId="77BC5C9F" w14:textId="77777777" w:rsidTr="00E25DCF">
        <w:tc>
          <w:tcPr>
            <w:tcW w:w="3256" w:type="dxa"/>
          </w:tcPr>
          <w:p w14:paraId="35D0B887" w14:textId="1B1E9935" w:rsidR="009F2A1B" w:rsidRDefault="009F2A1B" w:rsidP="00E25DCF">
            <w:pPr>
              <w:pStyle w:val="TabRow"/>
              <w:rPr>
                <w:lang w:val="en-US"/>
              </w:rPr>
            </w:pPr>
            <w:proofErr w:type="spellStart"/>
            <w:r w:rsidRPr="009F2A1B">
              <w:t>pop_raster_corr</w:t>
            </w:r>
            <w:proofErr w:type="spellEnd"/>
          </w:p>
        </w:tc>
        <w:tc>
          <w:tcPr>
            <w:tcW w:w="1134" w:type="dxa"/>
          </w:tcPr>
          <w:p w14:paraId="2343ED1C" w14:textId="0FB5E4B1" w:rsidR="009F2A1B" w:rsidRDefault="009F2A1B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7FEC0B62" w14:textId="67568D55" w:rsidR="009F2A1B" w:rsidRDefault="009F2A1B" w:rsidP="00E25DCF">
            <w:pPr>
              <w:pStyle w:val="TabRow"/>
              <w:rPr>
                <w:lang w:val="en-US"/>
              </w:rPr>
            </w:pPr>
            <w:proofErr w:type="spellStart"/>
            <w:r w:rsidRPr="009F2A1B">
              <w:t>pop_raster_corr</w:t>
            </w:r>
            <w:proofErr w:type="spellEnd"/>
          </w:p>
        </w:tc>
        <w:tc>
          <w:tcPr>
            <w:tcW w:w="1837" w:type="dxa"/>
          </w:tcPr>
          <w:p w14:paraId="1D7DA1FE" w14:textId="51B0C8AC" w:rsidR="009F2A1B" w:rsidRDefault="009F2A1B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</w:t>
            </w:r>
            <w:r w:rsidR="00AC15BB">
              <w:rPr>
                <w:lang w:val="en-US"/>
              </w:rPr>
              <w:t>_</w:t>
            </w:r>
            <w:r>
              <w:rPr>
                <w:lang w:val="en-US"/>
              </w:rPr>
              <w:t>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9F2A1B" w:rsidRPr="009B63E6" w14:paraId="5E162346" w14:textId="77777777" w:rsidTr="00E25DCF">
        <w:tc>
          <w:tcPr>
            <w:tcW w:w="3256" w:type="dxa"/>
          </w:tcPr>
          <w:p w14:paraId="0B572E60" w14:textId="09C8B1CB" w:rsidR="009F2A1B" w:rsidRPr="009F2A1B" w:rsidRDefault="009F2A1B" w:rsidP="00E25DCF">
            <w:pPr>
              <w:pStyle w:val="TabRow"/>
              <w:rPr>
                <w:lang w:val="en-US"/>
              </w:rPr>
            </w:pPr>
            <w:proofErr w:type="spellStart"/>
            <w:r w:rsidRPr="009F2A1B">
              <w:rPr>
                <w:lang w:val="en-US"/>
              </w:rPr>
              <w:t>pop_raster_corr_areas</w:t>
            </w:r>
            <w:proofErr w:type="spellEnd"/>
          </w:p>
        </w:tc>
        <w:tc>
          <w:tcPr>
            <w:tcW w:w="1134" w:type="dxa"/>
          </w:tcPr>
          <w:p w14:paraId="2A9ACA1B" w14:textId="4E42EAEF" w:rsidR="009F2A1B" w:rsidRDefault="009F2A1B" w:rsidP="00E25DCF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Vektor</w:t>
            </w:r>
            <w:proofErr w:type="spellEnd"/>
            <w:r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0F482E40" w14:textId="789F4673" w:rsidR="009F2A1B" w:rsidRPr="009F2A1B" w:rsidRDefault="009F2A1B" w:rsidP="00E25DCF">
            <w:pPr>
              <w:pStyle w:val="TabRow"/>
              <w:rPr>
                <w:lang w:val="en-US"/>
              </w:rPr>
            </w:pPr>
            <w:proofErr w:type="spellStart"/>
            <w:r w:rsidRPr="009F2A1B">
              <w:t>pop_raster_corr_areas</w:t>
            </w:r>
            <w:proofErr w:type="spellEnd"/>
          </w:p>
        </w:tc>
        <w:tc>
          <w:tcPr>
            <w:tcW w:w="1837" w:type="dxa"/>
          </w:tcPr>
          <w:p w14:paraId="5F2308D1" w14:textId="37018DFC" w:rsidR="009F2A1B" w:rsidRDefault="009F2A1B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</w:t>
            </w:r>
            <w:r w:rsidR="00AC15BB">
              <w:rPr>
                <w:lang w:val="en-US"/>
              </w:rPr>
              <w:t>_</w:t>
            </w:r>
            <w:r>
              <w:rPr>
                <w:lang w:val="en-US"/>
              </w:rPr>
              <w:t>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9F2A1B" w:rsidRPr="009B63E6" w14:paraId="0B45646F" w14:textId="77777777" w:rsidTr="00E25DCF">
        <w:tc>
          <w:tcPr>
            <w:tcW w:w="3256" w:type="dxa"/>
          </w:tcPr>
          <w:p w14:paraId="629ABFCF" w14:textId="04750C2A" w:rsidR="009F2A1B" w:rsidRPr="009F2A1B" w:rsidRDefault="009F2A1B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 xml:space="preserve">adm0 </w:t>
            </w:r>
          </w:p>
        </w:tc>
        <w:tc>
          <w:tcPr>
            <w:tcW w:w="1134" w:type="dxa"/>
          </w:tcPr>
          <w:p w14:paraId="65BD5345" w14:textId="074A41BE" w:rsidR="009F2A1B" w:rsidRDefault="009F2A1B" w:rsidP="00E25DCF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Vektor</w:t>
            </w:r>
            <w:proofErr w:type="spellEnd"/>
            <w:r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2B306D90" w14:textId="749F1C41" w:rsidR="009F2A1B" w:rsidRPr="009F2A1B" w:rsidRDefault="009F2A1B" w:rsidP="00E25DCF">
            <w:pPr>
              <w:pStyle w:val="TabRow"/>
            </w:pPr>
            <w:r>
              <w:t>adm0</w:t>
            </w:r>
          </w:p>
        </w:tc>
        <w:tc>
          <w:tcPr>
            <w:tcW w:w="1837" w:type="dxa"/>
          </w:tcPr>
          <w:p w14:paraId="7BE7EB93" w14:textId="2A19B355" w:rsidR="009F2A1B" w:rsidRDefault="009F2A1B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</w:t>
            </w:r>
            <w:r w:rsidR="00AC15BB">
              <w:rPr>
                <w:lang w:val="en-US"/>
              </w:rPr>
              <w:t>_</w:t>
            </w:r>
            <w:r>
              <w:rPr>
                <w:lang w:val="en-US"/>
              </w:rPr>
              <w:t>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15226E" w:rsidRPr="009B63E6" w14:paraId="764D0BA9" w14:textId="77777777" w:rsidTr="00E25DCF">
        <w:tc>
          <w:tcPr>
            <w:tcW w:w="3256" w:type="dxa"/>
          </w:tcPr>
          <w:p w14:paraId="3A1BD9FE" w14:textId="273ED4E4" w:rsidR="0015226E" w:rsidRDefault="0015226E" w:rsidP="0015226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adm1</w:t>
            </w:r>
          </w:p>
        </w:tc>
        <w:tc>
          <w:tcPr>
            <w:tcW w:w="1134" w:type="dxa"/>
          </w:tcPr>
          <w:p w14:paraId="5986AC14" w14:textId="1401E7D2" w:rsidR="0015226E" w:rsidRDefault="0015226E" w:rsidP="0015226E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Vektor</w:t>
            </w:r>
            <w:proofErr w:type="spellEnd"/>
            <w:r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1E846E0F" w14:textId="4FA393BB" w:rsidR="0015226E" w:rsidRDefault="0015226E" w:rsidP="0015226E">
            <w:pPr>
              <w:pStyle w:val="TabRow"/>
            </w:pPr>
            <w:r>
              <w:t>adm1</w:t>
            </w:r>
          </w:p>
        </w:tc>
        <w:tc>
          <w:tcPr>
            <w:tcW w:w="1837" w:type="dxa"/>
          </w:tcPr>
          <w:p w14:paraId="597EF36A" w14:textId="023EC53C" w:rsidR="0015226E" w:rsidRDefault="0015226E" w:rsidP="0015226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model1_DataPrep/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15226E" w:rsidRPr="009B63E6" w14:paraId="67D70FB5" w14:textId="77777777" w:rsidTr="00E25DCF">
        <w:tc>
          <w:tcPr>
            <w:tcW w:w="3256" w:type="dxa"/>
          </w:tcPr>
          <w:p w14:paraId="54A03BFA" w14:textId="6F4FA2C0" w:rsidR="0015226E" w:rsidRDefault="0015226E" w:rsidP="0015226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adm2</w:t>
            </w:r>
          </w:p>
        </w:tc>
        <w:tc>
          <w:tcPr>
            <w:tcW w:w="1134" w:type="dxa"/>
          </w:tcPr>
          <w:p w14:paraId="2229CAAD" w14:textId="1D411F9D" w:rsidR="0015226E" w:rsidRDefault="0015226E" w:rsidP="0015226E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Vektor</w:t>
            </w:r>
            <w:proofErr w:type="spellEnd"/>
            <w:r>
              <w:rPr>
                <w:lang w:val="en-US"/>
              </w:rPr>
              <w:t>-Polygon</w:t>
            </w:r>
          </w:p>
        </w:tc>
        <w:tc>
          <w:tcPr>
            <w:tcW w:w="2268" w:type="dxa"/>
          </w:tcPr>
          <w:p w14:paraId="3851150E" w14:textId="02B9A41B" w:rsidR="0015226E" w:rsidRPr="0015226E" w:rsidRDefault="0015226E" w:rsidP="0015226E">
            <w:pPr>
              <w:pStyle w:val="TabRow"/>
              <w:rPr>
                <w:lang w:val="en-US"/>
              </w:rPr>
            </w:pPr>
            <w:r>
              <w:t>adm2</w:t>
            </w:r>
          </w:p>
        </w:tc>
        <w:tc>
          <w:tcPr>
            <w:tcW w:w="1837" w:type="dxa"/>
          </w:tcPr>
          <w:p w14:paraId="19A19B7F" w14:textId="0476E170" w:rsidR="0015226E" w:rsidRDefault="0015226E" w:rsidP="0015226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model1_DataPrep/</w:t>
            </w:r>
            <w:r w:rsidRPr="00E675B6">
              <w:rPr>
                <w:lang w:val="en-US"/>
              </w:rPr>
              <w:t xml:space="preserve"> </w:t>
            </w:r>
          </w:p>
        </w:tc>
      </w:tr>
    </w:tbl>
    <w:p w14:paraId="764832DA" w14:textId="77777777" w:rsidR="009F2A1B" w:rsidRPr="009F2A1B" w:rsidRDefault="009F2A1B" w:rsidP="009F2A1B">
      <w:pPr>
        <w:pStyle w:val="L1-03"/>
        <w:numPr>
          <w:ilvl w:val="0"/>
          <w:numId w:val="0"/>
        </w:numPr>
        <w:ind w:left="284" w:hanging="284"/>
        <w:rPr>
          <w:lang w:val="en-US"/>
        </w:rPr>
      </w:pPr>
    </w:p>
    <w:p w14:paraId="024D6C55" w14:textId="2F2F99E4" w:rsidR="004F2C68" w:rsidRDefault="004F2C68" w:rsidP="008C4CC2">
      <w:pPr>
        <w:pStyle w:val="L1-03"/>
      </w:pPr>
      <w:r>
        <w:t>Kurzbeschreibung:</w:t>
      </w:r>
      <w:r w:rsidR="008C4CC2">
        <w:t xml:space="preserve"> </w:t>
      </w:r>
      <w:r w:rsidR="008C4CC2" w:rsidRPr="008C4CC2">
        <w:t xml:space="preserve">Schneidet die weltweiten GADM-Verwaltungsgrenzen (ADM0–ADM3) sowie das globale GHS-POP-Raster anhand der übergebenen ISO-Ländercodes zu. Anschließend korrigiert das Modell das Bevölkerungsraster flächen- und summenkonstant: Es zieht unbewohnte Flächen (aus den OSM-Landnutzungsdaten) ab und kalibriert die Werte bei Bedarf mit lokalen Zensus-Referenzdaten (oder dem </w:t>
      </w:r>
      <w:r w:rsidR="008C4CC2">
        <w:t>1 x 1 cm</w:t>
      </w:r>
      <w:r w:rsidR="008C4CC2" w:rsidRPr="008C4CC2">
        <w:t xml:space="preserve"> Dummy-Polygon mit POP = 0).  </w:t>
      </w:r>
    </w:p>
    <w:p w14:paraId="128CAA5E" w14:textId="77777777" w:rsidR="0073753A" w:rsidRPr="008C4CC2" w:rsidRDefault="0073753A" w:rsidP="0073753A">
      <w:pPr>
        <w:pStyle w:val="T-12"/>
      </w:pPr>
    </w:p>
    <w:p w14:paraId="10E45AE7" w14:textId="2E9BF14F" w:rsidR="0031325E" w:rsidRDefault="0031325E" w:rsidP="0031325E">
      <w:pPr>
        <w:pStyle w:val="berschrift1"/>
        <w:rPr>
          <w:lang w:val="en-US"/>
        </w:rPr>
      </w:pPr>
      <w:r w:rsidRPr="0031325E">
        <w:rPr>
          <w:lang w:val="en-US"/>
        </w:rPr>
        <w:t>Model2_ZoneClass.model3</w:t>
      </w:r>
    </w:p>
    <w:p w14:paraId="0003DAF0" w14:textId="77777777" w:rsidR="0073753A" w:rsidRDefault="0073753A" w:rsidP="0073753A">
      <w:pPr>
        <w:pStyle w:val="L1-03"/>
      </w:pPr>
      <w:r>
        <w:t>Input: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877B73" w14:paraId="65965987" w14:textId="77777777" w:rsidTr="00E25DCF">
        <w:tc>
          <w:tcPr>
            <w:tcW w:w="3256" w:type="dxa"/>
            <w:shd w:val="clear" w:color="auto" w:fill="E7E6E6" w:themeFill="background2"/>
          </w:tcPr>
          <w:p w14:paraId="481AF6FB" w14:textId="5E119352" w:rsidR="00877B73" w:rsidRDefault="00877B73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4D81C510" w14:textId="77777777" w:rsidR="00877B73" w:rsidRDefault="00877B73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0671D467" w14:textId="0DFC692D" w:rsidR="00877B73" w:rsidRDefault="00877B73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57EE21DF" w14:textId="77777777" w:rsidR="00877B73" w:rsidRDefault="00877B73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877B73" w:rsidRPr="009B63E6" w14:paraId="3C399A43" w14:textId="77777777" w:rsidTr="00E25DCF">
        <w:tc>
          <w:tcPr>
            <w:tcW w:w="3256" w:type="dxa"/>
          </w:tcPr>
          <w:p w14:paraId="53F57100" w14:textId="2CFD179C" w:rsidR="00877B73" w:rsidRPr="003C2716" w:rsidRDefault="003C2716" w:rsidP="00E25DCF">
            <w:pPr>
              <w:pStyle w:val="TabRow"/>
              <w:rPr>
                <w:lang w:val="en-US"/>
              </w:rPr>
            </w:pPr>
            <w:r w:rsidRPr="003C2716">
              <w:rPr>
                <w:lang w:val="en-US"/>
              </w:rPr>
              <w:t>processed_adm2_from_qgis_model_no1</w:t>
            </w:r>
          </w:p>
        </w:tc>
        <w:tc>
          <w:tcPr>
            <w:tcW w:w="1134" w:type="dxa"/>
          </w:tcPr>
          <w:p w14:paraId="09FCE87E" w14:textId="0F6F4237" w:rsidR="00877B73" w:rsidRDefault="003C2716" w:rsidP="00E25DCF">
            <w:pPr>
              <w:pStyle w:val="TabRow"/>
              <w:rPr>
                <w:lang w:val="en-US"/>
              </w:rPr>
            </w:pPr>
            <w:r w:rsidRPr="003C2716">
              <w:t>Vektor-Polygon</w:t>
            </w:r>
          </w:p>
        </w:tc>
        <w:tc>
          <w:tcPr>
            <w:tcW w:w="2268" w:type="dxa"/>
          </w:tcPr>
          <w:p w14:paraId="466FD4EF" w14:textId="79A25C0A" w:rsidR="00877B73" w:rsidRDefault="003C2716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adm2</w:t>
            </w:r>
          </w:p>
        </w:tc>
        <w:tc>
          <w:tcPr>
            <w:tcW w:w="1837" w:type="dxa"/>
          </w:tcPr>
          <w:p w14:paraId="4B48A047" w14:textId="15E504F8" w:rsidR="00877B73" w:rsidRDefault="003C2716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model1_DataPrep/</w:t>
            </w:r>
          </w:p>
        </w:tc>
      </w:tr>
      <w:tr w:rsidR="003C2716" w:rsidRPr="009B63E6" w14:paraId="54B888D7" w14:textId="77777777" w:rsidTr="00E25DCF">
        <w:tc>
          <w:tcPr>
            <w:tcW w:w="3256" w:type="dxa"/>
          </w:tcPr>
          <w:p w14:paraId="1C2250B4" w14:textId="15D38AB8" w:rsidR="003C2716" w:rsidRPr="003C2716" w:rsidRDefault="003C2716" w:rsidP="003C2716">
            <w:pPr>
              <w:pStyle w:val="TabRow"/>
              <w:rPr>
                <w:lang w:val="en-US"/>
              </w:rPr>
            </w:pPr>
            <w:r w:rsidRPr="003C2716">
              <w:rPr>
                <w:lang w:val="en-US"/>
              </w:rPr>
              <w:t>pop_raster_corr_layer_from_model_no1</w:t>
            </w:r>
          </w:p>
        </w:tc>
        <w:tc>
          <w:tcPr>
            <w:tcW w:w="1134" w:type="dxa"/>
          </w:tcPr>
          <w:p w14:paraId="6B7EBBBD" w14:textId="7CE5DAB1" w:rsidR="003C2716" w:rsidRPr="003C2716" w:rsidRDefault="003C2716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77F54442" w14:textId="6072C640" w:rsidR="003C2716" w:rsidRPr="00E675B6" w:rsidRDefault="003C2716" w:rsidP="003C2716">
            <w:pPr>
              <w:pStyle w:val="TabRow"/>
              <w:rPr>
                <w:lang w:val="en-US"/>
              </w:rPr>
            </w:pPr>
            <w:proofErr w:type="spellStart"/>
            <w:r w:rsidRPr="009F2A1B">
              <w:t>pop_raster_corr</w:t>
            </w:r>
            <w:proofErr w:type="spellEnd"/>
          </w:p>
        </w:tc>
        <w:tc>
          <w:tcPr>
            <w:tcW w:w="1837" w:type="dxa"/>
          </w:tcPr>
          <w:p w14:paraId="174888E5" w14:textId="193E1770" w:rsidR="003C2716" w:rsidRDefault="003C2716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model1_DataPrep/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5F6BE9" w:rsidRPr="009B63E6" w14:paraId="412DE1F0" w14:textId="77777777" w:rsidTr="00E25DCF">
        <w:tc>
          <w:tcPr>
            <w:tcW w:w="3256" w:type="dxa"/>
          </w:tcPr>
          <w:p w14:paraId="49F4824F" w14:textId="7EDB856B" w:rsidR="005F6BE9" w:rsidRPr="003C2716" w:rsidRDefault="005F6BE9" w:rsidP="003C2716">
            <w:pPr>
              <w:pStyle w:val="TabRow"/>
              <w:rPr>
                <w:lang w:val="en-US"/>
              </w:rPr>
            </w:pPr>
            <w:proofErr w:type="spellStart"/>
            <w:r w:rsidRPr="005F6BE9">
              <w:rPr>
                <w:lang w:val="en-US"/>
              </w:rPr>
              <w:t>osm_city_coordinates_of_the_entire_country</w:t>
            </w:r>
            <w:proofErr w:type="spellEnd"/>
          </w:p>
        </w:tc>
        <w:tc>
          <w:tcPr>
            <w:tcW w:w="1134" w:type="dxa"/>
          </w:tcPr>
          <w:p w14:paraId="4437F10F" w14:textId="535F1624" w:rsidR="005F6BE9" w:rsidRDefault="00727AE9" w:rsidP="003C2716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Vektor-Punkt</w:t>
            </w:r>
            <w:proofErr w:type="spellEnd"/>
          </w:p>
        </w:tc>
        <w:tc>
          <w:tcPr>
            <w:tcW w:w="2268" w:type="dxa"/>
          </w:tcPr>
          <w:p w14:paraId="3127968E" w14:textId="386CDECC" w:rsidR="005F6BE9" w:rsidRPr="005F6BE9" w:rsidRDefault="00727AE9" w:rsidP="003C2716">
            <w:pPr>
              <w:pStyle w:val="TabRow"/>
              <w:rPr>
                <w:lang w:val="en-US"/>
              </w:rPr>
            </w:pPr>
            <w:proofErr w:type="spellStart"/>
            <w:r w:rsidRPr="00727AE9">
              <w:t>osm_</w:t>
            </w:r>
            <w:proofErr w:type="gramStart"/>
            <w:r w:rsidRPr="00727AE9">
              <w:t>cities.gpkg</w:t>
            </w:r>
            <w:proofErr w:type="spellEnd"/>
            <w:proofErr w:type="gramEnd"/>
          </w:p>
        </w:tc>
        <w:tc>
          <w:tcPr>
            <w:tcW w:w="1837" w:type="dxa"/>
          </w:tcPr>
          <w:p w14:paraId="56C791B6" w14:textId="3DAA36CC" w:rsidR="005F6BE9" w:rsidRDefault="00727AE9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projects/XXX/processed/</w:t>
            </w:r>
            <w:proofErr w:type="spellStart"/>
            <w:r>
              <w:rPr>
                <w:lang w:val="en-US"/>
              </w:rPr>
              <w:t>osm</w:t>
            </w:r>
            <w:proofErr w:type="spellEnd"/>
            <w:r>
              <w:rPr>
                <w:lang w:val="en-US"/>
              </w:rPr>
              <w:t>/03_features</w:t>
            </w:r>
          </w:p>
        </w:tc>
      </w:tr>
      <w:tr w:rsidR="00297F01" w14:paraId="20C87083" w14:textId="77777777" w:rsidTr="00E25DCF">
        <w:tc>
          <w:tcPr>
            <w:tcW w:w="3256" w:type="dxa"/>
          </w:tcPr>
          <w:p w14:paraId="2D044886" w14:textId="6658922A" w:rsidR="00297F01" w:rsidRPr="005F6BE9" w:rsidRDefault="00297F01" w:rsidP="003C2716">
            <w:pPr>
              <w:pStyle w:val="TabRow"/>
              <w:rPr>
                <w:lang w:val="en-US"/>
              </w:rPr>
            </w:pPr>
            <w:proofErr w:type="spellStart"/>
            <w:r w:rsidRPr="00297F01">
              <w:t>local_crs</w:t>
            </w:r>
            <w:proofErr w:type="spellEnd"/>
          </w:p>
        </w:tc>
        <w:tc>
          <w:tcPr>
            <w:tcW w:w="1134" w:type="dxa"/>
          </w:tcPr>
          <w:p w14:paraId="185F0956" w14:textId="7CB87498" w:rsidR="00297F01" w:rsidRDefault="00727AE9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CRS</w:t>
            </w:r>
          </w:p>
        </w:tc>
        <w:tc>
          <w:tcPr>
            <w:tcW w:w="2268" w:type="dxa"/>
          </w:tcPr>
          <w:p w14:paraId="10F5D4C1" w14:textId="17AC74F9" w:rsidR="00297F01" w:rsidRPr="005F6BE9" w:rsidRDefault="00727AE9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local_crs.txt</w:t>
            </w:r>
          </w:p>
        </w:tc>
        <w:tc>
          <w:tcPr>
            <w:tcW w:w="1837" w:type="dxa"/>
          </w:tcPr>
          <w:p w14:paraId="41EF9F8B" w14:textId="03F83082" w:rsidR="00297F01" w:rsidRDefault="00727AE9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</w:p>
        </w:tc>
      </w:tr>
      <w:tr w:rsidR="00873A3F" w:rsidRPr="009B63E6" w14:paraId="2635462C" w14:textId="77777777" w:rsidTr="00E25DCF">
        <w:tc>
          <w:tcPr>
            <w:tcW w:w="3256" w:type="dxa"/>
          </w:tcPr>
          <w:p w14:paraId="5132530E" w14:textId="168C8F8B" w:rsidR="00855AA5" w:rsidRDefault="004D711B" w:rsidP="003C2716">
            <w:pPr>
              <w:pStyle w:val="TabRow"/>
              <w:rPr>
                <w:lang w:val="en-US"/>
              </w:rPr>
            </w:pPr>
            <w:r w:rsidRPr="004D711B">
              <w:rPr>
                <w:lang w:val="en-US"/>
              </w:rPr>
              <w:lastRenderedPageBreak/>
              <w:t>minimum_population_for_metropolitain_regions_level_0_centralities</w:t>
            </w:r>
          </w:p>
          <w:p w14:paraId="38F3CD1D" w14:textId="00D144E7" w:rsidR="00855AA5" w:rsidRPr="004D711B" w:rsidRDefault="00855AA5" w:rsidP="003C2716">
            <w:pPr>
              <w:pStyle w:val="TabRow"/>
              <w:rPr>
                <w:lang w:val="en-US"/>
              </w:rPr>
            </w:pPr>
          </w:p>
        </w:tc>
        <w:tc>
          <w:tcPr>
            <w:tcW w:w="1134" w:type="dxa"/>
          </w:tcPr>
          <w:p w14:paraId="7C10AC0C" w14:textId="73EB6FBD" w:rsidR="00873A3F" w:rsidRDefault="004D711B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26A53263" w14:textId="6386CFD1" w:rsidR="00873A3F" w:rsidRPr="001561FD" w:rsidRDefault="00C268C1" w:rsidP="003C2716">
            <w:pPr>
              <w:pStyle w:val="TabRow"/>
            </w:pPr>
            <w:r>
              <w:t>Model2_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commentRangeStart w:id="0"/>
            <w:r>
              <w:t>Model2_defaults</w:t>
            </w:r>
            <w:r w:rsidRPr="00147AE0">
              <w:t>.json</w:t>
            </w:r>
            <w:commentRangeEnd w:id="0"/>
            <w:r w:rsidR="00944F3F">
              <w:rPr>
                <w:rStyle w:val="Kommentarzeichen"/>
              </w:rPr>
              <w:commentReference w:id="0"/>
            </w:r>
          </w:p>
        </w:tc>
        <w:tc>
          <w:tcPr>
            <w:tcW w:w="1837" w:type="dxa"/>
          </w:tcPr>
          <w:p w14:paraId="2A8AB457" w14:textId="153A5EC5" w:rsidR="00873A3F" w:rsidRPr="00EC3933" w:rsidRDefault="004D711B" w:rsidP="003C2716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</w:r>
            <w:r w:rsidR="008A189C">
              <w:rPr>
                <w:lang w:val="en-US"/>
              </w:rPr>
              <w:t>core/</w:t>
            </w:r>
            <w:r w:rsidR="00EC3933">
              <w:rPr>
                <w:lang w:val="en-US"/>
              </w:rPr>
              <w:t>scripts/</w:t>
            </w:r>
            <w:proofErr w:type="spellStart"/>
            <w:r w:rsidR="00EC3933">
              <w:rPr>
                <w:lang w:val="en-US"/>
              </w:rPr>
              <w:t>qgis</w:t>
            </w:r>
            <w:proofErr w:type="spellEnd"/>
            <w:r w:rsidR="00EC3933">
              <w:rPr>
                <w:lang w:val="en-US"/>
              </w:rPr>
              <w:t>/</w:t>
            </w:r>
            <w:r w:rsidR="00EC3933" w:rsidRPr="00EC3933">
              <w:rPr>
                <w:lang w:val="en-US"/>
              </w:rPr>
              <w:t xml:space="preserve"> </w:t>
            </w:r>
            <w:proofErr w:type="spellStart"/>
            <w:r w:rsidR="00EC3933" w:rsidRPr="00EC3933">
              <w:rPr>
                <w:lang w:val="en-US"/>
              </w:rPr>
              <w:t>param_defaults</w:t>
            </w:r>
            <w:proofErr w:type="spellEnd"/>
            <w:r w:rsidR="00EC3933" w:rsidRPr="00715590">
              <w:rPr>
                <w:lang w:val="en-US"/>
              </w:rPr>
              <w:t>/</w:t>
            </w:r>
          </w:p>
        </w:tc>
      </w:tr>
      <w:tr w:rsidR="00855AA5" w:rsidRPr="009B63E6" w14:paraId="5C3756EA" w14:textId="77777777" w:rsidTr="00E25DCF">
        <w:tc>
          <w:tcPr>
            <w:tcW w:w="3256" w:type="dxa"/>
          </w:tcPr>
          <w:p w14:paraId="27B954AC" w14:textId="0E86A76A" w:rsidR="00855AA5" w:rsidRPr="004D711B" w:rsidRDefault="00855AA5" w:rsidP="00855AA5">
            <w:pPr>
              <w:pStyle w:val="TabRow"/>
              <w:rPr>
                <w:lang w:val="en-US"/>
              </w:rPr>
            </w:pPr>
            <w:r w:rsidRPr="004D711B">
              <w:rPr>
                <w:lang w:val="en-US"/>
              </w:rPr>
              <w:t>minimum_population_for_higherorder_centres_level_1_centralities</w:t>
            </w:r>
          </w:p>
        </w:tc>
        <w:tc>
          <w:tcPr>
            <w:tcW w:w="1134" w:type="dxa"/>
          </w:tcPr>
          <w:p w14:paraId="0BF20BD3" w14:textId="0715C218" w:rsidR="00855AA5" w:rsidRDefault="00855AA5" w:rsidP="00855AA5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5FBC601D" w14:textId="64B79018" w:rsidR="00855AA5" w:rsidRPr="00855AA5" w:rsidRDefault="00C268C1" w:rsidP="00855AA5">
            <w:pPr>
              <w:pStyle w:val="TabRow"/>
            </w:pPr>
            <w:r>
              <w:t>Model2_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Model2_defaults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58C016CB" w14:textId="39CAFB82" w:rsidR="00855AA5" w:rsidRDefault="00855AA5" w:rsidP="00855AA5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855AA5" w:rsidRPr="009B63E6" w14:paraId="33EA213D" w14:textId="77777777" w:rsidTr="00E25DCF">
        <w:tc>
          <w:tcPr>
            <w:tcW w:w="3256" w:type="dxa"/>
          </w:tcPr>
          <w:p w14:paraId="6F6985E8" w14:textId="2F8D19B2" w:rsidR="00855AA5" w:rsidRPr="00855AA5" w:rsidRDefault="00855AA5" w:rsidP="00855AA5">
            <w:pPr>
              <w:pStyle w:val="TabRow"/>
              <w:rPr>
                <w:lang w:val="en-US"/>
              </w:rPr>
            </w:pPr>
            <w:r w:rsidRPr="00855AA5">
              <w:rPr>
                <w:lang w:val="en-US"/>
              </w:rPr>
              <w:t>minimum_population_for_middleorder_centres_level_2_centralities</w:t>
            </w:r>
          </w:p>
        </w:tc>
        <w:tc>
          <w:tcPr>
            <w:tcW w:w="1134" w:type="dxa"/>
          </w:tcPr>
          <w:p w14:paraId="3E430620" w14:textId="65395423" w:rsidR="00855AA5" w:rsidRDefault="00855AA5" w:rsidP="00855AA5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2C4EC262" w14:textId="3E5647A5" w:rsidR="00855AA5" w:rsidRDefault="00C268C1" w:rsidP="00855AA5">
            <w:pPr>
              <w:pStyle w:val="TabRow"/>
            </w:pPr>
            <w:r>
              <w:t>Model2_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Model2_defaults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6483EB63" w14:textId="1EE064FC" w:rsidR="00855AA5" w:rsidRDefault="00855AA5" w:rsidP="00855AA5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9F4C20" w:rsidRPr="009B63E6" w14:paraId="64F94709" w14:textId="77777777" w:rsidTr="00E25DCF">
        <w:tc>
          <w:tcPr>
            <w:tcW w:w="3256" w:type="dxa"/>
          </w:tcPr>
          <w:p w14:paraId="511195C9" w14:textId="57F1A253" w:rsidR="009F4C20" w:rsidRPr="00855AA5" w:rsidRDefault="009F4C20" w:rsidP="009F4C20">
            <w:pPr>
              <w:pStyle w:val="TabRow"/>
              <w:rPr>
                <w:lang w:val="en-US"/>
              </w:rPr>
            </w:pPr>
            <w:proofErr w:type="spellStart"/>
            <w:r w:rsidRPr="009F4C20">
              <w:rPr>
                <w:lang w:val="en-US"/>
              </w:rPr>
              <w:t>population_tolerance</w:t>
            </w:r>
            <w:proofErr w:type="spellEnd"/>
            <w:r w:rsidRPr="009F4C20">
              <w:rPr>
                <w:lang w:val="en-US"/>
              </w:rPr>
              <w:t>_</w:t>
            </w:r>
          </w:p>
        </w:tc>
        <w:tc>
          <w:tcPr>
            <w:tcW w:w="1134" w:type="dxa"/>
          </w:tcPr>
          <w:p w14:paraId="2AAC1D9B" w14:textId="1F65DE9D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27F89821" w14:textId="0589E86C" w:rsidR="009F4C20" w:rsidRDefault="009F4C20" w:rsidP="009F4C20">
            <w:pPr>
              <w:pStyle w:val="TabRow"/>
            </w:pPr>
            <w:r>
              <w:t>Model2_</w:t>
            </w:r>
            <w:proofErr w:type="gramStart"/>
            <w:r w:rsidR="00C268C1"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Model2_defaults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06F0F525" w14:textId="56146FC5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9F4C20" w:rsidRPr="009B63E6" w14:paraId="7E8F1CBB" w14:textId="77777777" w:rsidTr="00E25DCF">
        <w:tc>
          <w:tcPr>
            <w:tcW w:w="3256" w:type="dxa"/>
          </w:tcPr>
          <w:p w14:paraId="0A03A936" w14:textId="21B5EA9B" w:rsidR="009F4C20" w:rsidRPr="009F4C20" w:rsidRDefault="009F4C20" w:rsidP="009F4C20">
            <w:pPr>
              <w:pStyle w:val="TabRow"/>
              <w:rPr>
                <w:lang w:val="en-US"/>
              </w:rPr>
            </w:pPr>
            <w:proofErr w:type="spellStart"/>
            <w:r w:rsidRPr="009F4C20">
              <w:rPr>
                <w:lang w:val="en-US"/>
              </w:rPr>
              <w:t>distance_tolerance</w:t>
            </w:r>
            <w:proofErr w:type="spellEnd"/>
            <w:r w:rsidRPr="009F4C20">
              <w:rPr>
                <w:lang w:val="en-US"/>
              </w:rPr>
              <w:t>_</w:t>
            </w:r>
          </w:p>
        </w:tc>
        <w:tc>
          <w:tcPr>
            <w:tcW w:w="1134" w:type="dxa"/>
          </w:tcPr>
          <w:p w14:paraId="497F4213" w14:textId="1CEAB9FE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3216BB5B" w14:textId="3030A1FD" w:rsidR="009F4C20" w:rsidRDefault="009F4C20" w:rsidP="009F4C20">
            <w:pPr>
              <w:pStyle w:val="TabRow"/>
            </w:pPr>
            <w:r>
              <w:t>Model2_</w:t>
            </w:r>
            <w:proofErr w:type="gramStart"/>
            <w:r w:rsidR="00C268C1"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Model2_defaults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2D1E4D7A" w14:textId="0FF5FB2D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9F4C20" w:rsidRPr="009B63E6" w14:paraId="4C21B389" w14:textId="77777777" w:rsidTr="00E25DCF">
        <w:tc>
          <w:tcPr>
            <w:tcW w:w="3256" w:type="dxa"/>
          </w:tcPr>
          <w:p w14:paraId="5DED4022" w14:textId="4AAFBE86" w:rsidR="009F4C20" w:rsidRPr="009F4C20" w:rsidRDefault="009F4C20" w:rsidP="009F4C20">
            <w:pPr>
              <w:pStyle w:val="TabRow"/>
              <w:rPr>
                <w:lang w:val="en-US"/>
              </w:rPr>
            </w:pPr>
            <w:proofErr w:type="spellStart"/>
            <w:r w:rsidRPr="009F4C20">
              <w:rPr>
                <w:lang w:val="en-US"/>
              </w:rPr>
              <w:t>dual_centres_search_radius_km</w:t>
            </w:r>
            <w:proofErr w:type="spellEnd"/>
          </w:p>
        </w:tc>
        <w:tc>
          <w:tcPr>
            <w:tcW w:w="1134" w:type="dxa"/>
          </w:tcPr>
          <w:p w14:paraId="71C23FE6" w14:textId="4FCB82EF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441A5BCE" w14:textId="005AF600" w:rsidR="009F4C20" w:rsidRPr="009F4C20" w:rsidRDefault="009F4C20" w:rsidP="009F4C20">
            <w:pPr>
              <w:pStyle w:val="TabRow"/>
            </w:pPr>
            <w:r>
              <w:t>Model2_</w:t>
            </w:r>
            <w:proofErr w:type="gramStart"/>
            <w:r w:rsidR="00C268C1"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Model2_defaults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4240D46A" w14:textId="1BAA5EB6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9F4C20" w:rsidRPr="009B63E6" w14:paraId="31BA1248" w14:textId="77777777" w:rsidTr="00E25DCF">
        <w:tc>
          <w:tcPr>
            <w:tcW w:w="3256" w:type="dxa"/>
          </w:tcPr>
          <w:p w14:paraId="710F9B19" w14:textId="0D9314DD" w:rsidR="009F4C20" w:rsidRPr="009F4C20" w:rsidRDefault="009F4C20" w:rsidP="009F4C20">
            <w:pPr>
              <w:pStyle w:val="TabRow"/>
              <w:rPr>
                <w:lang w:val="en-US"/>
              </w:rPr>
            </w:pPr>
            <w:proofErr w:type="spellStart"/>
            <w:r w:rsidRPr="009F4C20">
              <w:t>dual_centres_population_tolerance</w:t>
            </w:r>
            <w:proofErr w:type="spellEnd"/>
            <w:r w:rsidRPr="009F4C20">
              <w:t>_</w:t>
            </w:r>
          </w:p>
        </w:tc>
        <w:tc>
          <w:tcPr>
            <w:tcW w:w="1134" w:type="dxa"/>
          </w:tcPr>
          <w:p w14:paraId="7EBDF5B4" w14:textId="00E4C2EC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588802AF" w14:textId="0BF9A903" w:rsidR="009F4C20" w:rsidRDefault="009F4C20" w:rsidP="009F4C20">
            <w:pPr>
              <w:pStyle w:val="TabRow"/>
            </w:pPr>
            <w:r>
              <w:t>Model2_</w:t>
            </w:r>
            <w:proofErr w:type="gramStart"/>
            <w:r w:rsidR="00C268C1"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Model2_defaults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74DBDCFF" w14:textId="752C0E2A" w:rsidR="009F4C20" w:rsidRDefault="009F4C20" w:rsidP="009F4C20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</w:tbl>
    <w:p w14:paraId="4D44165E" w14:textId="77777777" w:rsidR="00877B73" w:rsidRPr="003C2716" w:rsidRDefault="00877B73" w:rsidP="00877B73">
      <w:pPr>
        <w:pStyle w:val="L1-03"/>
        <w:numPr>
          <w:ilvl w:val="0"/>
          <w:numId w:val="0"/>
        </w:numPr>
        <w:ind w:left="284" w:hanging="284"/>
        <w:rPr>
          <w:lang w:val="en-US"/>
        </w:rPr>
      </w:pPr>
    </w:p>
    <w:p w14:paraId="2EF2E98D" w14:textId="77777777" w:rsidR="0073753A" w:rsidRDefault="0073753A" w:rsidP="0073753A">
      <w:pPr>
        <w:pStyle w:val="L1-03"/>
      </w:pPr>
      <w:r>
        <w:t>Output: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877B73" w14:paraId="000EAF89" w14:textId="77777777" w:rsidTr="00E25DCF">
        <w:tc>
          <w:tcPr>
            <w:tcW w:w="3256" w:type="dxa"/>
            <w:shd w:val="clear" w:color="auto" w:fill="E7E6E6" w:themeFill="background2"/>
          </w:tcPr>
          <w:p w14:paraId="0987497F" w14:textId="7FBBAE10" w:rsidR="00877B73" w:rsidRDefault="00877B73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261B3227" w14:textId="77777777" w:rsidR="00877B73" w:rsidRDefault="00877B73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7C5FD1AA" w14:textId="275B96FA" w:rsidR="00877B73" w:rsidRDefault="00877B73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02FB5C40" w14:textId="77777777" w:rsidR="00877B73" w:rsidRDefault="00877B73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877B73" w:rsidRPr="009B63E6" w14:paraId="0CC58B20" w14:textId="77777777" w:rsidTr="00E25DCF">
        <w:tc>
          <w:tcPr>
            <w:tcW w:w="3256" w:type="dxa"/>
          </w:tcPr>
          <w:p w14:paraId="4E70DBA9" w14:textId="36173362" w:rsidR="00877B73" w:rsidRDefault="001C20E8" w:rsidP="00E25DCF">
            <w:pPr>
              <w:pStyle w:val="TabRow"/>
              <w:rPr>
                <w:lang w:val="en-US"/>
              </w:rPr>
            </w:pPr>
            <w:proofErr w:type="spellStart"/>
            <w:r w:rsidRPr="001C20E8">
              <w:t>central_place_points</w:t>
            </w:r>
            <w:proofErr w:type="spellEnd"/>
          </w:p>
        </w:tc>
        <w:tc>
          <w:tcPr>
            <w:tcW w:w="1134" w:type="dxa"/>
          </w:tcPr>
          <w:p w14:paraId="5AA7B868" w14:textId="6CE3A490" w:rsidR="00877B73" w:rsidRDefault="001C20E8" w:rsidP="00E25DCF">
            <w:pPr>
              <w:pStyle w:val="TabRow"/>
              <w:rPr>
                <w:lang w:val="en-US"/>
              </w:rPr>
            </w:pPr>
            <w:r w:rsidRPr="001C20E8">
              <w:t>Vektor-Punkt</w:t>
            </w:r>
          </w:p>
        </w:tc>
        <w:tc>
          <w:tcPr>
            <w:tcW w:w="2268" w:type="dxa"/>
          </w:tcPr>
          <w:p w14:paraId="6F5A4AC4" w14:textId="7172BE09" w:rsidR="00877B73" w:rsidRDefault="00962D25" w:rsidP="00E25DCF">
            <w:pPr>
              <w:pStyle w:val="TabRow"/>
              <w:rPr>
                <w:lang w:val="en-US"/>
              </w:rPr>
            </w:pPr>
            <w:proofErr w:type="spellStart"/>
            <w:r w:rsidRPr="001C20E8">
              <w:t>central_place_points</w:t>
            </w:r>
            <w:proofErr w:type="spellEnd"/>
          </w:p>
        </w:tc>
        <w:tc>
          <w:tcPr>
            <w:tcW w:w="1837" w:type="dxa"/>
          </w:tcPr>
          <w:p w14:paraId="75F32B00" w14:textId="5D90A84F" w:rsidR="00877B73" w:rsidRPr="001C20E8" w:rsidRDefault="00877B73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="001C20E8" w:rsidRPr="001C20E8">
              <w:rPr>
                <w:lang w:val="en-US"/>
              </w:rPr>
              <w:t>Model2_ZoneClass</w:t>
            </w:r>
          </w:p>
        </w:tc>
      </w:tr>
      <w:tr w:rsidR="00962D25" w:rsidRPr="009B63E6" w14:paraId="1B039456" w14:textId="77777777" w:rsidTr="00E25DCF">
        <w:tc>
          <w:tcPr>
            <w:tcW w:w="3256" w:type="dxa"/>
          </w:tcPr>
          <w:p w14:paraId="72FD704E" w14:textId="205E7717" w:rsidR="00962D25" w:rsidRPr="001C20E8" w:rsidRDefault="00962D25" w:rsidP="00E25DCF">
            <w:pPr>
              <w:pStyle w:val="TabRow"/>
            </w:pPr>
            <w:r w:rsidRPr="00962D25">
              <w:t>zone_adm2_typeno</w:t>
            </w:r>
          </w:p>
        </w:tc>
        <w:tc>
          <w:tcPr>
            <w:tcW w:w="1134" w:type="dxa"/>
          </w:tcPr>
          <w:p w14:paraId="7FCA4782" w14:textId="41ADF7F8" w:rsidR="00962D25" w:rsidRPr="001C20E8" w:rsidRDefault="00962D25" w:rsidP="00E25DCF">
            <w:pPr>
              <w:pStyle w:val="TabRow"/>
            </w:pPr>
            <w:r w:rsidRPr="00962D25">
              <w:t>Vektor-Polygon</w:t>
            </w:r>
          </w:p>
        </w:tc>
        <w:tc>
          <w:tcPr>
            <w:tcW w:w="2268" w:type="dxa"/>
          </w:tcPr>
          <w:p w14:paraId="0E264B14" w14:textId="76638B4E" w:rsidR="00962D25" w:rsidRPr="001C20E8" w:rsidRDefault="00962D25" w:rsidP="00E25DCF">
            <w:pPr>
              <w:pStyle w:val="TabRow"/>
            </w:pPr>
            <w:r w:rsidRPr="00962D25">
              <w:t>zone_adm2_typeno</w:t>
            </w:r>
          </w:p>
        </w:tc>
        <w:tc>
          <w:tcPr>
            <w:tcW w:w="1837" w:type="dxa"/>
          </w:tcPr>
          <w:p w14:paraId="6E1AF3B0" w14:textId="45300084" w:rsidR="00962D25" w:rsidRDefault="00962D25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Model2_ZoneClass</w:t>
            </w:r>
          </w:p>
        </w:tc>
      </w:tr>
    </w:tbl>
    <w:p w14:paraId="2A93F769" w14:textId="77777777" w:rsidR="00877B73" w:rsidRDefault="00877B73" w:rsidP="00877B73">
      <w:pPr>
        <w:pStyle w:val="L1-03"/>
        <w:numPr>
          <w:ilvl w:val="0"/>
          <w:numId w:val="0"/>
        </w:numPr>
        <w:ind w:left="284" w:hanging="284"/>
        <w:rPr>
          <w:lang w:val="en-US"/>
        </w:rPr>
      </w:pPr>
    </w:p>
    <w:p w14:paraId="6780081E" w14:textId="3903EBEF" w:rsidR="00877B73" w:rsidRPr="0060677B" w:rsidRDefault="00877B73" w:rsidP="0060677B">
      <w:pPr>
        <w:pStyle w:val="L1-03"/>
      </w:pPr>
      <w:r>
        <w:t>Kurzbeschreibung:</w:t>
      </w:r>
      <w:r w:rsidR="0060677B">
        <w:t xml:space="preserve"> </w:t>
      </w:r>
      <w:r w:rsidR="0060677B" w:rsidRPr="0060677B">
        <w:t xml:space="preserve">Ermittelt dynamisch und vollautomatisch die Zentralitätsstufen (Metropolregion VFS 0 bis Gemeindezentrum VFS 4) aller relevanten Orte eines Landes nach RIN-Systematik. Das Modell kombiniert die aufbereiteten ADM2-Polygone und das korrigierte Bevölkerungsraster aus Modell 1 mit den OSM-Städtekoordinaten. Über den integrierten Algorithmus </w:t>
      </w:r>
      <w:proofErr w:type="spellStart"/>
      <w:r w:rsidR="0060677B" w:rsidRPr="0060677B">
        <w:t>central_place_categorisation</w:t>
      </w:r>
      <w:proofErr w:type="spellEnd"/>
      <w:r w:rsidR="0060677B" w:rsidRPr="0060677B">
        <w:t xml:space="preserve"> werden nahe Kommunen zu funktionalen Doppelzentren gebündelt, länderspezifische Basisabstände über den Nächste-Nachbar-Ansatz ermittelt und Orte über den </w:t>
      </w:r>
      <w:proofErr w:type="spellStart"/>
      <w:r w:rsidR="0060677B" w:rsidRPr="0060677B">
        <w:t>Centrality</w:t>
      </w:r>
      <w:proofErr w:type="spellEnd"/>
      <w:r w:rsidR="0060677B" w:rsidRPr="0060677B">
        <w:t xml:space="preserve"> </w:t>
      </w:r>
      <w:proofErr w:type="spellStart"/>
      <w:r w:rsidR="0060677B" w:rsidRPr="0060677B">
        <w:t>Mass</w:t>
      </w:r>
      <w:proofErr w:type="spellEnd"/>
      <w:r w:rsidR="0060677B" w:rsidRPr="0060677B">
        <w:t xml:space="preserve"> Index (CMI) priorisiert bewertet, bevor die finale Klassifizierung auf die ADM2-Verwaltungszonen übertragen wird.</w:t>
      </w:r>
    </w:p>
    <w:p w14:paraId="6D23586A" w14:textId="77777777" w:rsidR="0073753A" w:rsidRPr="0060677B" w:rsidRDefault="0073753A" w:rsidP="0073753A">
      <w:pPr>
        <w:pStyle w:val="T-12"/>
      </w:pPr>
    </w:p>
    <w:p w14:paraId="2312C5C7" w14:textId="7624B865" w:rsidR="0031325E" w:rsidRDefault="0031325E" w:rsidP="0031325E">
      <w:pPr>
        <w:pStyle w:val="berschrift1"/>
        <w:rPr>
          <w:lang w:val="en-US"/>
        </w:rPr>
      </w:pPr>
      <w:r w:rsidRPr="005B4374">
        <w:rPr>
          <w:lang w:val="en-US"/>
        </w:rPr>
        <w:lastRenderedPageBreak/>
        <w:t>Model3_GridGen.model3</w:t>
      </w:r>
    </w:p>
    <w:p w14:paraId="0CD3E7A4" w14:textId="77777777" w:rsidR="0073753A" w:rsidRDefault="0073753A" w:rsidP="0073753A">
      <w:pPr>
        <w:pStyle w:val="L1-03"/>
      </w:pPr>
      <w:r>
        <w:t>Input: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BA4D6A" w14:paraId="74B58A62" w14:textId="77777777" w:rsidTr="00E25DCF">
        <w:tc>
          <w:tcPr>
            <w:tcW w:w="3256" w:type="dxa"/>
            <w:shd w:val="clear" w:color="auto" w:fill="E7E6E6" w:themeFill="background2"/>
          </w:tcPr>
          <w:p w14:paraId="26C3A590" w14:textId="77777777" w:rsidR="00BA4D6A" w:rsidRDefault="00BA4D6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3AB339D6" w14:textId="77777777" w:rsidR="00BA4D6A" w:rsidRDefault="00BA4D6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08BEAD3F" w14:textId="77777777" w:rsidR="00BA4D6A" w:rsidRDefault="00BA4D6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16090FF3" w14:textId="77777777" w:rsidR="00BA4D6A" w:rsidRDefault="00BA4D6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BA4D6A" w14:paraId="0B8D36BB" w14:textId="77777777" w:rsidTr="00E25DCF">
        <w:tc>
          <w:tcPr>
            <w:tcW w:w="3256" w:type="dxa"/>
          </w:tcPr>
          <w:p w14:paraId="738AB8C6" w14:textId="6170697F" w:rsidR="00BA4D6A" w:rsidRPr="003C2716" w:rsidRDefault="00D93168" w:rsidP="00E25DCF">
            <w:pPr>
              <w:pStyle w:val="TabRow"/>
              <w:rPr>
                <w:lang w:val="en-US"/>
              </w:rPr>
            </w:pPr>
            <w:proofErr w:type="spellStart"/>
            <w:r w:rsidRPr="00D93168">
              <w:t>city_center_location</w:t>
            </w:r>
            <w:proofErr w:type="spellEnd"/>
          </w:p>
        </w:tc>
        <w:tc>
          <w:tcPr>
            <w:tcW w:w="1134" w:type="dxa"/>
          </w:tcPr>
          <w:p w14:paraId="2BDF88C7" w14:textId="3308417C" w:rsidR="00BA4D6A" w:rsidRDefault="00BA4D6A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 w:rsidR="00D93168">
              <w:t>Punkt</w:t>
            </w:r>
          </w:p>
        </w:tc>
        <w:tc>
          <w:tcPr>
            <w:tcW w:w="2268" w:type="dxa"/>
          </w:tcPr>
          <w:p w14:paraId="398F1615" w14:textId="6739212A" w:rsidR="00BA4D6A" w:rsidRDefault="00D93168" w:rsidP="00E25DCF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center_</w:t>
            </w:r>
            <w:proofErr w:type="gramStart"/>
            <w:r>
              <w:rPr>
                <w:lang w:val="en-US"/>
              </w:rPr>
              <w:t>point.gpkg</w:t>
            </w:r>
            <w:proofErr w:type="spellEnd"/>
            <w:proofErr w:type="gramEnd"/>
          </w:p>
        </w:tc>
        <w:tc>
          <w:tcPr>
            <w:tcW w:w="1837" w:type="dxa"/>
          </w:tcPr>
          <w:p w14:paraId="414EEAA9" w14:textId="32E5E500" w:rsidR="00BA4D6A" w:rsidRDefault="00BA4D6A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r w:rsidR="00D93168">
              <w:rPr>
                <w:lang w:val="en-US"/>
              </w:rPr>
              <w:t>input</w:t>
            </w:r>
          </w:p>
        </w:tc>
      </w:tr>
      <w:tr w:rsidR="00D93168" w:rsidRPr="009B63E6" w14:paraId="3582E32F" w14:textId="77777777" w:rsidTr="00E25DCF">
        <w:tc>
          <w:tcPr>
            <w:tcW w:w="3256" w:type="dxa"/>
          </w:tcPr>
          <w:p w14:paraId="09334D4E" w14:textId="0E38CFDA" w:rsidR="00D93168" w:rsidRPr="00D93168" w:rsidRDefault="00D93168" w:rsidP="00D93168">
            <w:pPr>
              <w:pStyle w:val="TabRow"/>
              <w:rPr>
                <w:lang w:val="en-US"/>
              </w:rPr>
            </w:pPr>
            <w:r w:rsidRPr="00D93168">
              <w:rPr>
                <w:lang w:val="en-US"/>
              </w:rPr>
              <w:t>pop_raster_corr_from_model_no1</w:t>
            </w:r>
          </w:p>
        </w:tc>
        <w:tc>
          <w:tcPr>
            <w:tcW w:w="1134" w:type="dxa"/>
          </w:tcPr>
          <w:p w14:paraId="10296582" w14:textId="66DEFF9D" w:rsidR="00D93168" w:rsidRPr="00D93168" w:rsidRDefault="00D93168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1F27DA3C" w14:textId="4E7B2D99" w:rsidR="00D93168" w:rsidRDefault="00D93168" w:rsidP="00D93168">
            <w:pPr>
              <w:pStyle w:val="TabRow"/>
              <w:rPr>
                <w:lang w:val="en-US"/>
              </w:rPr>
            </w:pPr>
            <w:proofErr w:type="spellStart"/>
            <w:r w:rsidRPr="009F2A1B">
              <w:t>pop_raster_corr</w:t>
            </w:r>
            <w:proofErr w:type="spellEnd"/>
          </w:p>
        </w:tc>
        <w:tc>
          <w:tcPr>
            <w:tcW w:w="1837" w:type="dxa"/>
          </w:tcPr>
          <w:p w14:paraId="56EBF781" w14:textId="669118ED" w:rsidR="00D93168" w:rsidRDefault="00D93168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model1_DataPrep/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D93168" w14:paraId="54015685" w14:textId="77777777" w:rsidTr="00E25DCF">
        <w:tc>
          <w:tcPr>
            <w:tcW w:w="3256" w:type="dxa"/>
          </w:tcPr>
          <w:p w14:paraId="6E57E358" w14:textId="1FE8FE37" w:rsidR="00D93168" w:rsidRPr="00D93168" w:rsidRDefault="00D93168" w:rsidP="00D93168">
            <w:pPr>
              <w:pStyle w:val="TabRow"/>
              <w:rPr>
                <w:lang w:val="en-US"/>
              </w:rPr>
            </w:pPr>
            <w:proofErr w:type="spellStart"/>
            <w:r w:rsidRPr="00D93168">
              <w:rPr>
                <w:lang w:val="en-US"/>
              </w:rPr>
              <w:t>local_crs</w:t>
            </w:r>
            <w:proofErr w:type="spellEnd"/>
          </w:p>
        </w:tc>
        <w:tc>
          <w:tcPr>
            <w:tcW w:w="1134" w:type="dxa"/>
          </w:tcPr>
          <w:p w14:paraId="3CB99DF5" w14:textId="5CDC808C" w:rsidR="00D93168" w:rsidRDefault="00D93168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CRS</w:t>
            </w:r>
          </w:p>
        </w:tc>
        <w:tc>
          <w:tcPr>
            <w:tcW w:w="2268" w:type="dxa"/>
          </w:tcPr>
          <w:p w14:paraId="37ED8490" w14:textId="123C517B" w:rsidR="00D93168" w:rsidRPr="009F2A1B" w:rsidRDefault="00D93168" w:rsidP="00D93168">
            <w:pPr>
              <w:pStyle w:val="TabRow"/>
            </w:pPr>
            <w:r>
              <w:rPr>
                <w:lang w:val="en-US"/>
              </w:rPr>
              <w:t>local_crs.txt</w:t>
            </w:r>
          </w:p>
        </w:tc>
        <w:tc>
          <w:tcPr>
            <w:tcW w:w="1837" w:type="dxa"/>
          </w:tcPr>
          <w:p w14:paraId="2E0369DF" w14:textId="2F0E8E43" w:rsidR="00D93168" w:rsidRDefault="00D93168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</w:p>
        </w:tc>
      </w:tr>
      <w:tr w:rsidR="00D93168" w:rsidRPr="009B63E6" w14:paraId="77BC11C7" w14:textId="77777777" w:rsidTr="00E25DCF">
        <w:tc>
          <w:tcPr>
            <w:tcW w:w="3256" w:type="dxa"/>
          </w:tcPr>
          <w:p w14:paraId="5FE45165" w14:textId="3A9E47C6" w:rsidR="00D93168" w:rsidRPr="00D93168" w:rsidRDefault="00F30DA1" w:rsidP="00D93168">
            <w:pPr>
              <w:pStyle w:val="TabRow"/>
              <w:rPr>
                <w:lang w:val="en-US"/>
              </w:rPr>
            </w:pPr>
            <w:r w:rsidRPr="00F30DA1">
              <w:t>minimum_extent_radius_paia1ia2_km</w:t>
            </w:r>
          </w:p>
        </w:tc>
        <w:tc>
          <w:tcPr>
            <w:tcW w:w="1134" w:type="dxa"/>
          </w:tcPr>
          <w:p w14:paraId="551377C4" w14:textId="72AD4413" w:rsidR="00D93168" w:rsidRDefault="00F30DA1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66E67F81" w14:textId="6E6F789D" w:rsidR="00D93168" w:rsidRPr="00C268C1" w:rsidRDefault="00C268C1" w:rsidP="00D93168">
            <w:pPr>
              <w:pStyle w:val="TabRow"/>
            </w:pPr>
            <w:r>
              <w:t>Model</w:t>
            </w:r>
            <w:r w:rsidR="004339EB">
              <w:t>3</w:t>
            </w:r>
            <w:r>
              <w:t>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commentRangeStart w:id="1"/>
            <w:r>
              <w:t>Model</w:t>
            </w:r>
            <w:r w:rsidR="004339EB">
              <w:t>3</w:t>
            </w:r>
            <w:r>
              <w:t>_defaults</w:t>
            </w:r>
            <w:r w:rsidRPr="00147AE0">
              <w:t>.json</w:t>
            </w:r>
            <w:commentRangeEnd w:id="1"/>
            <w:r w:rsidR="00944F3F">
              <w:rPr>
                <w:rStyle w:val="Kommentarzeichen"/>
              </w:rPr>
              <w:commentReference w:id="1"/>
            </w:r>
          </w:p>
        </w:tc>
        <w:tc>
          <w:tcPr>
            <w:tcW w:w="1837" w:type="dxa"/>
          </w:tcPr>
          <w:p w14:paraId="33B667E2" w14:textId="1EBEFA03" w:rsidR="00D93168" w:rsidRPr="00C268C1" w:rsidRDefault="00C268C1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4339EB" w:rsidRPr="009B63E6" w14:paraId="28F37D5E" w14:textId="77777777" w:rsidTr="00E25DCF">
        <w:tc>
          <w:tcPr>
            <w:tcW w:w="3256" w:type="dxa"/>
          </w:tcPr>
          <w:p w14:paraId="7FEC31CF" w14:textId="74365D18" w:rsidR="004339EB" w:rsidRPr="004339EB" w:rsidRDefault="004339EB" w:rsidP="00D93168">
            <w:pPr>
              <w:pStyle w:val="TabRow"/>
              <w:rPr>
                <w:lang w:val="en-US"/>
              </w:rPr>
            </w:pPr>
            <w:r w:rsidRPr="004339EB">
              <w:rPr>
                <w:lang w:val="en-US"/>
              </w:rPr>
              <w:t>grid_size_e0_m_impacts_distance_between_level_3__4_centralities</w:t>
            </w:r>
          </w:p>
        </w:tc>
        <w:tc>
          <w:tcPr>
            <w:tcW w:w="1134" w:type="dxa"/>
          </w:tcPr>
          <w:p w14:paraId="233FE1EA" w14:textId="05D0B80E" w:rsidR="004339EB" w:rsidRDefault="004339EB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64CA9078" w14:textId="5D0EAA6E" w:rsidR="004339EB" w:rsidRPr="00CE03F1" w:rsidRDefault="00CE03F1" w:rsidP="00D93168">
            <w:pPr>
              <w:pStyle w:val="TabRow"/>
            </w:pPr>
            <w:r>
              <w:t>Model3_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Model3_defaults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4A1529DA" w14:textId="41F14F0B" w:rsidR="004339EB" w:rsidRPr="0065191E" w:rsidRDefault="0065191E" w:rsidP="00D9316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</w:tbl>
    <w:p w14:paraId="7A83A0FB" w14:textId="77777777" w:rsidR="00BA4D6A" w:rsidRPr="0065191E" w:rsidRDefault="00BA4D6A" w:rsidP="00BA4D6A">
      <w:pPr>
        <w:pStyle w:val="L1-03"/>
        <w:numPr>
          <w:ilvl w:val="0"/>
          <w:numId w:val="0"/>
        </w:numPr>
        <w:rPr>
          <w:lang w:val="en-US"/>
        </w:rPr>
      </w:pPr>
    </w:p>
    <w:p w14:paraId="386A4696" w14:textId="77777777" w:rsidR="0073753A" w:rsidRDefault="0073753A" w:rsidP="0073753A">
      <w:pPr>
        <w:pStyle w:val="L1-03"/>
      </w:pPr>
      <w:r>
        <w:t>Output: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BA4D6A" w14:paraId="7546DAF4" w14:textId="77777777" w:rsidTr="00E25DCF">
        <w:tc>
          <w:tcPr>
            <w:tcW w:w="3256" w:type="dxa"/>
            <w:shd w:val="clear" w:color="auto" w:fill="E7E6E6" w:themeFill="background2"/>
          </w:tcPr>
          <w:p w14:paraId="01E74750" w14:textId="77777777" w:rsidR="00BA4D6A" w:rsidRDefault="00BA4D6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20A77A91" w14:textId="77777777" w:rsidR="00BA4D6A" w:rsidRDefault="00BA4D6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5415D07D" w14:textId="77777777" w:rsidR="00BA4D6A" w:rsidRDefault="00BA4D6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63EC24A6" w14:textId="77777777" w:rsidR="00BA4D6A" w:rsidRDefault="00BA4D6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BA4D6A" w:rsidRPr="009B63E6" w14:paraId="510CFA76" w14:textId="77777777" w:rsidTr="00E25DCF">
        <w:tc>
          <w:tcPr>
            <w:tcW w:w="3256" w:type="dxa"/>
          </w:tcPr>
          <w:p w14:paraId="3A4ABD00" w14:textId="0665A4EF" w:rsidR="00BA4D6A" w:rsidRDefault="0015226E" w:rsidP="00E25DCF">
            <w:pPr>
              <w:pStyle w:val="TabRow"/>
              <w:rPr>
                <w:lang w:val="en-US"/>
              </w:rPr>
            </w:pPr>
            <w:r w:rsidRPr="0015226E">
              <w:t>e0</w:t>
            </w:r>
          </w:p>
        </w:tc>
        <w:tc>
          <w:tcPr>
            <w:tcW w:w="1134" w:type="dxa"/>
          </w:tcPr>
          <w:p w14:paraId="6041744D" w14:textId="0BA70D0F" w:rsidR="00BA4D6A" w:rsidRDefault="00BA4D6A" w:rsidP="00E25DCF">
            <w:pPr>
              <w:pStyle w:val="TabRow"/>
              <w:rPr>
                <w:lang w:val="en-US"/>
              </w:rPr>
            </w:pPr>
            <w:r w:rsidRPr="001C20E8">
              <w:t>Vektor-</w:t>
            </w:r>
            <w:r w:rsidR="0015226E">
              <w:t>Polygon</w:t>
            </w:r>
          </w:p>
        </w:tc>
        <w:tc>
          <w:tcPr>
            <w:tcW w:w="2268" w:type="dxa"/>
          </w:tcPr>
          <w:p w14:paraId="4A179CDE" w14:textId="121A52E2" w:rsidR="00BA4D6A" w:rsidRDefault="00DD6811" w:rsidP="00E25DCF">
            <w:pPr>
              <w:pStyle w:val="TabRow"/>
              <w:rPr>
                <w:lang w:val="en-US"/>
              </w:rPr>
            </w:pPr>
            <w:r>
              <w:t>e0</w:t>
            </w:r>
          </w:p>
        </w:tc>
        <w:tc>
          <w:tcPr>
            <w:tcW w:w="1837" w:type="dxa"/>
          </w:tcPr>
          <w:p w14:paraId="06E9C3E6" w14:textId="62322A95" w:rsidR="00BA4D6A" w:rsidRPr="001C20E8" w:rsidRDefault="00BA4D6A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 w:rsidR="00DD6811">
              <w:rPr>
                <w:lang w:val="en-US"/>
              </w:rPr>
              <w:t>3</w:t>
            </w:r>
            <w:r w:rsidRPr="001C20E8">
              <w:rPr>
                <w:lang w:val="en-US"/>
              </w:rPr>
              <w:t>_</w:t>
            </w:r>
            <w:r w:rsidR="00DD6811">
              <w:rPr>
                <w:lang w:val="en-US"/>
              </w:rPr>
              <w:t>GridGen</w:t>
            </w:r>
          </w:p>
        </w:tc>
      </w:tr>
      <w:tr w:rsidR="00DD6811" w:rsidRPr="009B63E6" w14:paraId="522C6200" w14:textId="77777777" w:rsidTr="00E25DCF">
        <w:tc>
          <w:tcPr>
            <w:tcW w:w="3256" w:type="dxa"/>
          </w:tcPr>
          <w:p w14:paraId="1253317E" w14:textId="643F8AFF" w:rsidR="00DD6811" w:rsidRPr="0015226E" w:rsidRDefault="00DD6811" w:rsidP="00DD6811">
            <w:pPr>
              <w:pStyle w:val="TabRow"/>
            </w:pPr>
            <w:r w:rsidRPr="0015226E">
              <w:t>e</w:t>
            </w:r>
            <w:r w:rsidR="007B707B">
              <w:t>1</w:t>
            </w:r>
          </w:p>
        </w:tc>
        <w:tc>
          <w:tcPr>
            <w:tcW w:w="1134" w:type="dxa"/>
          </w:tcPr>
          <w:p w14:paraId="1C9E665F" w14:textId="0AF7FFB9" w:rsidR="00DD6811" w:rsidRPr="001C20E8" w:rsidRDefault="00DD6811" w:rsidP="00DD6811">
            <w:pPr>
              <w:pStyle w:val="TabRow"/>
            </w:pPr>
            <w:r w:rsidRPr="001C20E8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03CA1BD0" w14:textId="26A5FA6D" w:rsidR="00DD6811" w:rsidRPr="001C20E8" w:rsidRDefault="00DD6811" w:rsidP="00DD6811">
            <w:pPr>
              <w:pStyle w:val="TabRow"/>
            </w:pPr>
            <w:r>
              <w:t>e</w:t>
            </w:r>
            <w:r w:rsidR="007B707B">
              <w:t>1</w:t>
            </w:r>
          </w:p>
        </w:tc>
        <w:tc>
          <w:tcPr>
            <w:tcW w:w="1837" w:type="dxa"/>
          </w:tcPr>
          <w:p w14:paraId="7B99B11B" w14:textId="39989249" w:rsidR="00DD6811" w:rsidRDefault="00DD6811" w:rsidP="00DD6811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3</w:t>
            </w:r>
            <w:r w:rsidRPr="001C20E8">
              <w:rPr>
                <w:lang w:val="en-US"/>
              </w:rPr>
              <w:t>_</w:t>
            </w:r>
            <w:r>
              <w:rPr>
                <w:lang w:val="en-US"/>
              </w:rPr>
              <w:t>GridGen</w:t>
            </w:r>
          </w:p>
        </w:tc>
      </w:tr>
      <w:tr w:rsidR="00DD6811" w:rsidRPr="009B63E6" w14:paraId="60E3E0B1" w14:textId="77777777" w:rsidTr="00E25DCF">
        <w:tc>
          <w:tcPr>
            <w:tcW w:w="3256" w:type="dxa"/>
          </w:tcPr>
          <w:p w14:paraId="6A912D93" w14:textId="428B9F07" w:rsidR="00DD6811" w:rsidRPr="0015226E" w:rsidRDefault="00DD6811" w:rsidP="00DD6811">
            <w:pPr>
              <w:pStyle w:val="TabRow"/>
            </w:pPr>
            <w:r w:rsidRPr="0015226E">
              <w:t>e</w:t>
            </w:r>
            <w:r w:rsidR="007B707B">
              <w:t>2</w:t>
            </w:r>
          </w:p>
        </w:tc>
        <w:tc>
          <w:tcPr>
            <w:tcW w:w="1134" w:type="dxa"/>
          </w:tcPr>
          <w:p w14:paraId="5E8E4CAC" w14:textId="38698FC7" w:rsidR="00DD6811" w:rsidRPr="001C20E8" w:rsidRDefault="00DD6811" w:rsidP="00DD6811">
            <w:pPr>
              <w:pStyle w:val="TabRow"/>
            </w:pPr>
            <w:r w:rsidRPr="001C20E8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14204E62" w14:textId="2C0EB6FD" w:rsidR="00DD6811" w:rsidRDefault="00DD6811" w:rsidP="00DD6811">
            <w:pPr>
              <w:pStyle w:val="TabRow"/>
            </w:pPr>
            <w:r>
              <w:t>e</w:t>
            </w:r>
            <w:r w:rsidR="007B707B">
              <w:t>2</w:t>
            </w:r>
          </w:p>
        </w:tc>
        <w:tc>
          <w:tcPr>
            <w:tcW w:w="1837" w:type="dxa"/>
          </w:tcPr>
          <w:p w14:paraId="366BCEA8" w14:textId="2D30D389" w:rsidR="00DD6811" w:rsidRDefault="00DD6811" w:rsidP="00DD6811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3</w:t>
            </w:r>
            <w:r w:rsidRPr="001C20E8">
              <w:rPr>
                <w:lang w:val="en-US"/>
              </w:rPr>
              <w:t>_</w:t>
            </w:r>
            <w:r>
              <w:rPr>
                <w:lang w:val="en-US"/>
              </w:rPr>
              <w:t>GridGen</w:t>
            </w:r>
          </w:p>
        </w:tc>
      </w:tr>
    </w:tbl>
    <w:p w14:paraId="1A74C5C5" w14:textId="77777777" w:rsidR="0073753A" w:rsidRDefault="0073753A" w:rsidP="0073753A">
      <w:pPr>
        <w:pStyle w:val="T-12"/>
        <w:rPr>
          <w:lang w:val="en-US"/>
        </w:rPr>
      </w:pPr>
    </w:p>
    <w:p w14:paraId="5CACBA9A" w14:textId="0E40CD54" w:rsidR="00BA4D6A" w:rsidRPr="007B707B" w:rsidRDefault="00BA4D6A" w:rsidP="00624435">
      <w:pPr>
        <w:pStyle w:val="L1-03"/>
      </w:pPr>
      <w:r>
        <w:t>Kurzbeschreibung:</w:t>
      </w:r>
      <w:r w:rsidR="007B707B">
        <w:t xml:space="preserve"> </w:t>
      </w:r>
      <w:r w:rsidR="007B707B" w:rsidRPr="00624435">
        <w:t>Generiert</w:t>
      </w:r>
      <w:r w:rsidR="007B707B" w:rsidRPr="007B707B">
        <w:t xml:space="preserve"> ausgehend vom Stadtmittelpunkt (</w:t>
      </w:r>
      <w:proofErr w:type="spellStart"/>
      <w:r w:rsidR="007B707B" w:rsidRPr="007B707B">
        <w:t>city_center_location</w:t>
      </w:r>
      <w:proofErr w:type="spellEnd"/>
      <w:r w:rsidR="007B707B" w:rsidRPr="007B707B">
        <w:t xml:space="preserve">) und dem definierten Untersuchungsradius ein zentriertes, hierarchisches Raumgitter in drei geschachtelten Auflösungsstufen (E0 = </w:t>
      </w:r>
      <w:r w:rsidR="007B707B">
        <w:t>4500 m, E1 = 1500 m, E2 = 500 m)</w:t>
      </w:r>
      <w:r w:rsidR="007B707B" w:rsidRPr="007B707B">
        <w:t>. Anschließend verschneidet das Modell alle drei Gitterebenen mit dem korrigierten Bevölkerungsraster aus Modell 1 (pop_raster_corr_from_model_no1) und berechnet über Zonal-Statistiken die exakte Einwohnerzahl pro Gitterzelle (POP).</w:t>
      </w:r>
    </w:p>
    <w:p w14:paraId="6E41067B" w14:textId="77777777" w:rsidR="00BA4D6A" w:rsidRPr="007B707B" w:rsidRDefault="00BA4D6A" w:rsidP="00BA4D6A">
      <w:pPr>
        <w:pStyle w:val="L1-03"/>
        <w:numPr>
          <w:ilvl w:val="0"/>
          <w:numId w:val="0"/>
        </w:numPr>
      </w:pPr>
    </w:p>
    <w:p w14:paraId="1834A8A4" w14:textId="4845A7D9" w:rsidR="0031325E" w:rsidRPr="004F1E64" w:rsidRDefault="0031325E" w:rsidP="004F1E64">
      <w:pPr>
        <w:pStyle w:val="berschrift1"/>
        <w:numPr>
          <w:ilvl w:val="0"/>
          <w:numId w:val="14"/>
        </w:numPr>
        <w:rPr>
          <w:lang w:val="en-US"/>
        </w:rPr>
      </w:pPr>
      <w:r w:rsidRPr="004F1E64">
        <w:rPr>
          <w:lang w:val="en-US"/>
        </w:rPr>
        <w:t>Model3-4_GridAssign.model3</w:t>
      </w:r>
    </w:p>
    <w:p w14:paraId="5DEA1F87" w14:textId="77777777" w:rsidR="0073753A" w:rsidRDefault="0073753A" w:rsidP="0073753A">
      <w:pPr>
        <w:pStyle w:val="L1-03"/>
      </w:pPr>
      <w:r>
        <w:t>Input: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CA3E0E" w14:paraId="00E109D9" w14:textId="77777777" w:rsidTr="00E25DCF">
        <w:tc>
          <w:tcPr>
            <w:tcW w:w="3256" w:type="dxa"/>
            <w:shd w:val="clear" w:color="auto" w:fill="E7E6E6" w:themeFill="background2"/>
          </w:tcPr>
          <w:p w14:paraId="3268FDEA" w14:textId="77777777" w:rsidR="00CA3E0E" w:rsidRDefault="00CA3E0E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00E1CAC9" w14:textId="77777777" w:rsidR="00CA3E0E" w:rsidRDefault="00CA3E0E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712D2D26" w14:textId="77777777" w:rsidR="00CA3E0E" w:rsidRDefault="00CA3E0E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6D2A0A7B" w14:textId="77777777" w:rsidR="00CA3E0E" w:rsidRDefault="00CA3E0E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CA3E0E" w:rsidRPr="009B63E6" w14:paraId="6C92DAAA" w14:textId="77777777" w:rsidTr="00E25DCF">
        <w:tc>
          <w:tcPr>
            <w:tcW w:w="3256" w:type="dxa"/>
          </w:tcPr>
          <w:p w14:paraId="5443725E" w14:textId="7BDDF5AD" w:rsidR="00CA3E0E" w:rsidRPr="003C2716" w:rsidRDefault="00DF09BF" w:rsidP="00E25DCF">
            <w:pPr>
              <w:pStyle w:val="TabRow"/>
              <w:rPr>
                <w:lang w:val="en-US"/>
              </w:rPr>
            </w:pPr>
            <w:r w:rsidRPr="00DF09BF">
              <w:t>e0</w:t>
            </w:r>
          </w:p>
        </w:tc>
        <w:tc>
          <w:tcPr>
            <w:tcW w:w="1134" w:type="dxa"/>
          </w:tcPr>
          <w:p w14:paraId="3A876441" w14:textId="4CD09381" w:rsidR="00CA3E0E" w:rsidRDefault="00CA3E0E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 w:rsidR="00BF205F">
              <w:t>Polygon</w:t>
            </w:r>
          </w:p>
        </w:tc>
        <w:tc>
          <w:tcPr>
            <w:tcW w:w="2268" w:type="dxa"/>
          </w:tcPr>
          <w:p w14:paraId="771DEA53" w14:textId="1A2E81AB" w:rsidR="00CA3E0E" w:rsidRDefault="00DF09BF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e0</w:t>
            </w:r>
          </w:p>
        </w:tc>
        <w:tc>
          <w:tcPr>
            <w:tcW w:w="1837" w:type="dxa"/>
          </w:tcPr>
          <w:p w14:paraId="51B374C0" w14:textId="436622AC" w:rsidR="00CA3E0E" w:rsidRDefault="00DF09BF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3</w:t>
            </w:r>
            <w:r w:rsidRPr="001C20E8">
              <w:rPr>
                <w:lang w:val="en-US"/>
              </w:rPr>
              <w:t>_</w:t>
            </w:r>
            <w:r>
              <w:rPr>
                <w:lang w:val="en-US"/>
              </w:rPr>
              <w:t>GridGen</w:t>
            </w:r>
          </w:p>
        </w:tc>
      </w:tr>
      <w:tr w:rsidR="00BF205F" w14:paraId="258A24AB" w14:textId="77777777" w:rsidTr="00E25DCF">
        <w:tc>
          <w:tcPr>
            <w:tcW w:w="3256" w:type="dxa"/>
          </w:tcPr>
          <w:p w14:paraId="296424C6" w14:textId="3D91C7C1" w:rsidR="00BF205F" w:rsidRPr="00DF09BF" w:rsidRDefault="00BF205F" w:rsidP="00E25DCF">
            <w:pPr>
              <w:pStyle w:val="TabRow"/>
            </w:pPr>
            <w:proofErr w:type="spellStart"/>
            <w:r w:rsidRPr="00BF205F">
              <w:t>zone_type_selected</w:t>
            </w:r>
            <w:proofErr w:type="spellEnd"/>
          </w:p>
        </w:tc>
        <w:tc>
          <w:tcPr>
            <w:tcW w:w="1134" w:type="dxa"/>
          </w:tcPr>
          <w:p w14:paraId="01E379B4" w14:textId="119A665D" w:rsidR="00BF205F" w:rsidRPr="003C2716" w:rsidRDefault="00BF205F" w:rsidP="00E25DCF">
            <w:pPr>
              <w:pStyle w:val="TabRow"/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0EC0A398" w14:textId="673149E6" w:rsidR="00BF205F" w:rsidRDefault="00BF205F" w:rsidP="00E25DCF">
            <w:pPr>
              <w:pStyle w:val="TabRow"/>
              <w:rPr>
                <w:lang w:val="en-US"/>
              </w:rPr>
            </w:pPr>
            <w:proofErr w:type="spellStart"/>
            <w:r w:rsidRPr="00BF205F">
              <w:t>zone_type_selected</w:t>
            </w:r>
            <w:proofErr w:type="spellEnd"/>
          </w:p>
        </w:tc>
        <w:tc>
          <w:tcPr>
            <w:tcW w:w="1837" w:type="dxa"/>
          </w:tcPr>
          <w:p w14:paraId="0F50B05A" w14:textId="58692F19" w:rsidR="00BF205F" w:rsidRDefault="00BF205F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projects/XXX/input/</w:t>
            </w:r>
          </w:p>
        </w:tc>
      </w:tr>
    </w:tbl>
    <w:p w14:paraId="1E0EA1FC" w14:textId="77777777" w:rsidR="00CA3E0E" w:rsidRPr="005710A3" w:rsidRDefault="00CA3E0E" w:rsidP="00CA3E0E">
      <w:pPr>
        <w:pStyle w:val="L1-03"/>
        <w:numPr>
          <w:ilvl w:val="0"/>
          <w:numId w:val="0"/>
        </w:numPr>
      </w:pPr>
    </w:p>
    <w:p w14:paraId="79C85D20" w14:textId="77777777" w:rsidR="0073753A" w:rsidRDefault="0073753A" w:rsidP="0073753A">
      <w:pPr>
        <w:pStyle w:val="L1-03"/>
      </w:pPr>
      <w:r>
        <w:t>Output: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DA2CAF" w14:paraId="5EEE02FA" w14:textId="77777777" w:rsidTr="00E25DCF">
        <w:tc>
          <w:tcPr>
            <w:tcW w:w="3256" w:type="dxa"/>
            <w:shd w:val="clear" w:color="auto" w:fill="E7E6E6" w:themeFill="background2"/>
          </w:tcPr>
          <w:p w14:paraId="79DF0B47" w14:textId="77777777" w:rsidR="00DA2CAF" w:rsidRDefault="00DA2CAF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7CC093B5" w14:textId="77777777" w:rsidR="00DA2CAF" w:rsidRDefault="00DA2CAF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02EF7CC5" w14:textId="77777777" w:rsidR="00DA2CAF" w:rsidRDefault="00DA2CAF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38924857" w14:textId="77777777" w:rsidR="00DA2CAF" w:rsidRDefault="00DA2CAF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DA2CAF" w:rsidRPr="009B63E6" w14:paraId="35A56D4A" w14:textId="77777777" w:rsidTr="00E25DCF">
        <w:tc>
          <w:tcPr>
            <w:tcW w:w="3256" w:type="dxa"/>
          </w:tcPr>
          <w:p w14:paraId="6BF52BB3" w14:textId="771A5DAC" w:rsidR="00DA2CAF" w:rsidRPr="003C2716" w:rsidRDefault="00DA2CAF" w:rsidP="00E25DCF">
            <w:pPr>
              <w:pStyle w:val="TabRow"/>
              <w:rPr>
                <w:lang w:val="en-US"/>
              </w:rPr>
            </w:pPr>
            <w:r w:rsidRPr="00DA2CAF">
              <w:t>e0_att</w:t>
            </w:r>
          </w:p>
        </w:tc>
        <w:tc>
          <w:tcPr>
            <w:tcW w:w="1134" w:type="dxa"/>
          </w:tcPr>
          <w:p w14:paraId="379A6E09" w14:textId="77777777" w:rsidR="00DA2CAF" w:rsidRDefault="00DA2CAF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3A7C1A6C" w14:textId="61E0968E" w:rsidR="00DA2CAF" w:rsidRDefault="00DA2CAF" w:rsidP="00E25DCF">
            <w:pPr>
              <w:pStyle w:val="TabRow"/>
              <w:rPr>
                <w:lang w:val="en-US"/>
              </w:rPr>
            </w:pPr>
            <w:r w:rsidRPr="00DA2CAF">
              <w:t>e0_att</w:t>
            </w:r>
          </w:p>
        </w:tc>
        <w:tc>
          <w:tcPr>
            <w:tcW w:w="1837" w:type="dxa"/>
          </w:tcPr>
          <w:p w14:paraId="460E8231" w14:textId="404CED23" w:rsidR="00DA2CAF" w:rsidRDefault="00DA2CAF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3-4</w:t>
            </w:r>
            <w:r w:rsidRPr="001C20E8">
              <w:rPr>
                <w:lang w:val="en-US"/>
              </w:rPr>
              <w:t>_</w:t>
            </w:r>
            <w:r>
              <w:rPr>
                <w:lang w:val="en-US"/>
              </w:rPr>
              <w:t>GridAssign</w:t>
            </w:r>
          </w:p>
        </w:tc>
      </w:tr>
    </w:tbl>
    <w:p w14:paraId="68F01889" w14:textId="77777777" w:rsidR="0073753A" w:rsidRPr="005710A3" w:rsidRDefault="0073753A" w:rsidP="0073753A">
      <w:pPr>
        <w:pStyle w:val="T-12"/>
        <w:rPr>
          <w:lang w:val="en-US"/>
        </w:rPr>
      </w:pPr>
    </w:p>
    <w:p w14:paraId="7225726F" w14:textId="2CD1028E" w:rsidR="003E3652" w:rsidRDefault="003E3652" w:rsidP="003E3652">
      <w:pPr>
        <w:pStyle w:val="L1-03"/>
      </w:pPr>
      <w:r w:rsidRPr="003E3652">
        <w:t>Kurzbeschreibung: Verknüpft die im GUI manuell gewählte Zonenstruktur des Nutzers (PA, IA1, IA2) per räumlicher Lage (</w:t>
      </w:r>
      <w:proofErr w:type="spellStart"/>
      <w:r w:rsidRPr="003E3652">
        <w:t>Join</w:t>
      </w:r>
      <w:proofErr w:type="spellEnd"/>
      <w:r w:rsidRPr="003E3652">
        <w:t xml:space="preserve"> </w:t>
      </w:r>
      <w:proofErr w:type="spellStart"/>
      <w:r w:rsidRPr="003E3652">
        <w:t>attributes</w:t>
      </w:r>
      <w:proofErr w:type="spellEnd"/>
      <w:r w:rsidRPr="003E3652">
        <w:t xml:space="preserve"> </w:t>
      </w:r>
      <w:proofErr w:type="spellStart"/>
      <w:r w:rsidRPr="003E3652">
        <w:t>by</w:t>
      </w:r>
      <w:proofErr w:type="spellEnd"/>
      <w:r w:rsidRPr="003E3652">
        <w:t xml:space="preserve"> </w:t>
      </w:r>
      <w:proofErr w:type="spellStart"/>
      <w:r w:rsidRPr="003E3652">
        <w:t>location</w:t>
      </w:r>
      <w:proofErr w:type="spellEnd"/>
      <w:r w:rsidRPr="003E3652">
        <w:t>) mit dem in Modell 3 mathematisch berechneten E0-Basisgitter. Anschließend strukturiert und bereinigt das Modell die Attributtabelle (</w:t>
      </w:r>
      <w:proofErr w:type="spellStart"/>
      <w:r w:rsidRPr="003E3652">
        <w:t>fid</w:t>
      </w:r>
      <w:proofErr w:type="spellEnd"/>
      <w:r w:rsidRPr="003E3652">
        <w:t>, NO, NAME, MAINZONENO, TYPENO, POP, Zone Type, NO_E0), damit Modell 4 nahtlos darauf aufbauen kann.</w:t>
      </w:r>
    </w:p>
    <w:p w14:paraId="63A4A69F" w14:textId="77777777" w:rsidR="003E3652" w:rsidRPr="003E3652" w:rsidRDefault="003E3652" w:rsidP="003E3652">
      <w:pPr>
        <w:pStyle w:val="L1-03"/>
        <w:numPr>
          <w:ilvl w:val="0"/>
          <w:numId w:val="0"/>
        </w:numPr>
      </w:pPr>
    </w:p>
    <w:p w14:paraId="76DB1A51" w14:textId="7C283FE3" w:rsidR="0031325E" w:rsidRDefault="0031325E" w:rsidP="0031325E">
      <w:pPr>
        <w:pStyle w:val="berschrift1"/>
        <w:rPr>
          <w:lang w:val="en-US"/>
        </w:rPr>
      </w:pPr>
      <w:r w:rsidRPr="005B4374">
        <w:rPr>
          <w:lang w:val="en-US"/>
        </w:rPr>
        <w:t>Model4_TierAssign.model3</w:t>
      </w:r>
    </w:p>
    <w:p w14:paraId="6573EDF9" w14:textId="77777777" w:rsidR="0073753A" w:rsidRDefault="0073753A" w:rsidP="0073753A">
      <w:pPr>
        <w:pStyle w:val="L1-03"/>
      </w:pPr>
      <w:r>
        <w:t>Input: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8A54C4" w14:paraId="3EA42747" w14:textId="77777777" w:rsidTr="00E25DCF">
        <w:tc>
          <w:tcPr>
            <w:tcW w:w="3256" w:type="dxa"/>
            <w:shd w:val="clear" w:color="auto" w:fill="E7E6E6" w:themeFill="background2"/>
          </w:tcPr>
          <w:p w14:paraId="468BDFA5" w14:textId="77777777" w:rsidR="008A54C4" w:rsidRDefault="008A54C4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7F0F8E9C" w14:textId="77777777" w:rsidR="008A54C4" w:rsidRDefault="008A54C4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12DEF66D" w14:textId="77777777" w:rsidR="008A54C4" w:rsidRDefault="008A54C4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0EA081E7" w14:textId="77777777" w:rsidR="008A54C4" w:rsidRDefault="008A54C4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3A778D" w:rsidRPr="009B63E6" w14:paraId="3D204066" w14:textId="77777777" w:rsidTr="00E25DCF">
        <w:tc>
          <w:tcPr>
            <w:tcW w:w="3256" w:type="dxa"/>
          </w:tcPr>
          <w:p w14:paraId="3A8396A6" w14:textId="6D5A8E35" w:rsidR="003A778D" w:rsidRPr="003C2716" w:rsidRDefault="003A778D" w:rsidP="003A778D">
            <w:pPr>
              <w:pStyle w:val="TabRow"/>
              <w:rPr>
                <w:lang w:val="en-US"/>
              </w:rPr>
            </w:pPr>
            <w:r w:rsidRPr="00DA2CAF">
              <w:t>e0</w:t>
            </w:r>
          </w:p>
        </w:tc>
        <w:tc>
          <w:tcPr>
            <w:tcW w:w="1134" w:type="dxa"/>
          </w:tcPr>
          <w:p w14:paraId="65373F8F" w14:textId="31E059C2" w:rsidR="003A778D" w:rsidRDefault="003A778D" w:rsidP="003A778D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138E4850" w14:textId="62F78073" w:rsidR="003A778D" w:rsidRDefault="003A778D" w:rsidP="003A778D">
            <w:pPr>
              <w:pStyle w:val="TabRow"/>
              <w:rPr>
                <w:lang w:val="en-US"/>
              </w:rPr>
            </w:pPr>
            <w:r w:rsidRPr="00DA2CAF">
              <w:t>e0_att</w:t>
            </w:r>
          </w:p>
        </w:tc>
        <w:tc>
          <w:tcPr>
            <w:tcW w:w="1837" w:type="dxa"/>
          </w:tcPr>
          <w:p w14:paraId="5478E619" w14:textId="5F4203AC" w:rsidR="003A778D" w:rsidRDefault="003A778D" w:rsidP="003A778D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sz w:val="22"/>
                <w:lang w:val="en-US"/>
              </w:rPr>
              <w:t xml:space="preserve"> 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3-4</w:t>
            </w:r>
            <w:r w:rsidRPr="001C20E8">
              <w:rPr>
                <w:lang w:val="en-US"/>
              </w:rPr>
              <w:t>_</w:t>
            </w:r>
            <w:r>
              <w:rPr>
                <w:lang w:val="en-US"/>
              </w:rPr>
              <w:t>GridAssign</w:t>
            </w:r>
          </w:p>
        </w:tc>
      </w:tr>
      <w:tr w:rsidR="003A778D" w:rsidRPr="009B63E6" w14:paraId="128EE996" w14:textId="77777777" w:rsidTr="00E25DCF">
        <w:tc>
          <w:tcPr>
            <w:tcW w:w="3256" w:type="dxa"/>
          </w:tcPr>
          <w:p w14:paraId="6F86E4F9" w14:textId="0FA3E421" w:rsidR="003A778D" w:rsidRPr="00DA2CAF" w:rsidRDefault="003A778D" w:rsidP="003A778D">
            <w:pPr>
              <w:pStyle w:val="TabRow"/>
            </w:pPr>
            <w:r w:rsidRPr="0015226E">
              <w:t>e</w:t>
            </w:r>
            <w:r>
              <w:t>1</w:t>
            </w:r>
          </w:p>
        </w:tc>
        <w:tc>
          <w:tcPr>
            <w:tcW w:w="1134" w:type="dxa"/>
          </w:tcPr>
          <w:p w14:paraId="250B0EC8" w14:textId="1D738827" w:rsidR="003A778D" w:rsidRPr="003C2716" w:rsidRDefault="003A778D" w:rsidP="003A778D">
            <w:pPr>
              <w:pStyle w:val="TabRow"/>
            </w:pPr>
            <w:r w:rsidRPr="001C20E8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3442DEE8" w14:textId="743B028D" w:rsidR="003A778D" w:rsidRPr="00DA2CAF" w:rsidRDefault="003A778D" w:rsidP="003A778D">
            <w:pPr>
              <w:pStyle w:val="TabRow"/>
            </w:pPr>
            <w:r>
              <w:t>e1</w:t>
            </w:r>
          </w:p>
        </w:tc>
        <w:tc>
          <w:tcPr>
            <w:tcW w:w="1837" w:type="dxa"/>
          </w:tcPr>
          <w:p w14:paraId="046E325E" w14:textId="0F8D864E" w:rsidR="003A778D" w:rsidRDefault="003A778D" w:rsidP="003A778D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3</w:t>
            </w:r>
            <w:r w:rsidRPr="001C20E8">
              <w:rPr>
                <w:lang w:val="en-US"/>
              </w:rPr>
              <w:t>_</w:t>
            </w:r>
            <w:r>
              <w:rPr>
                <w:lang w:val="en-US"/>
              </w:rPr>
              <w:t>GridGen</w:t>
            </w:r>
          </w:p>
        </w:tc>
      </w:tr>
      <w:tr w:rsidR="003A778D" w:rsidRPr="009B63E6" w14:paraId="2C58CE68" w14:textId="77777777" w:rsidTr="00E25DCF">
        <w:tc>
          <w:tcPr>
            <w:tcW w:w="3256" w:type="dxa"/>
          </w:tcPr>
          <w:p w14:paraId="30061977" w14:textId="65F325B3" w:rsidR="003A778D" w:rsidRPr="0015226E" w:rsidRDefault="003A778D" w:rsidP="003A778D">
            <w:pPr>
              <w:pStyle w:val="TabRow"/>
            </w:pPr>
            <w:r w:rsidRPr="0015226E">
              <w:t>e</w:t>
            </w:r>
            <w:r>
              <w:t>2</w:t>
            </w:r>
          </w:p>
        </w:tc>
        <w:tc>
          <w:tcPr>
            <w:tcW w:w="1134" w:type="dxa"/>
          </w:tcPr>
          <w:p w14:paraId="750BC38B" w14:textId="3BFA2D87" w:rsidR="003A778D" w:rsidRPr="001C20E8" w:rsidRDefault="003A778D" w:rsidP="003A778D">
            <w:pPr>
              <w:pStyle w:val="TabRow"/>
            </w:pPr>
            <w:r w:rsidRPr="001C20E8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5F59991D" w14:textId="07B1644C" w:rsidR="003A778D" w:rsidRDefault="003A778D" w:rsidP="003A778D">
            <w:pPr>
              <w:pStyle w:val="TabRow"/>
            </w:pPr>
            <w:r>
              <w:t>e2</w:t>
            </w:r>
          </w:p>
        </w:tc>
        <w:tc>
          <w:tcPr>
            <w:tcW w:w="1837" w:type="dxa"/>
          </w:tcPr>
          <w:p w14:paraId="0B53E3DA" w14:textId="4A7542B9" w:rsidR="003A778D" w:rsidRDefault="003A778D" w:rsidP="003A778D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3</w:t>
            </w:r>
            <w:r w:rsidRPr="001C20E8">
              <w:rPr>
                <w:lang w:val="en-US"/>
              </w:rPr>
              <w:t>_</w:t>
            </w:r>
            <w:r>
              <w:rPr>
                <w:lang w:val="en-US"/>
              </w:rPr>
              <w:t>GridGen</w:t>
            </w:r>
          </w:p>
        </w:tc>
      </w:tr>
      <w:tr w:rsidR="003A778D" w14:paraId="223A61BF" w14:textId="77777777" w:rsidTr="00E25DCF">
        <w:tc>
          <w:tcPr>
            <w:tcW w:w="3256" w:type="dxa"/>
          </w:tcPr>
          <w:p w14:paraId="39784F8C" w14:textId="34C4B268" w:rsidR="003A778D" w:rsidRPr="003A778D" w:rsidRDefault="003A778D" w:rsidP="003A778D">
            <w:pPr>
              <w:pStyle w:val="TabRow"/>
              <w:rPr>
                <w:lang w:val="en-US"/>
              </w:rPr>
            </w:pPr>
            <w:r w:rsidRPr="00B02109">
              <w:rPr>
                <w:lang w:val="en-US"/>
              </w:rPr>
              <w:t>select_zone_type_field_must_be_set_to_pa_ia1_ia2_before_manually</w:t>
            </w:r>
          </w:p>
        </w:tc>
        <w:tc>
          <w:tcPr>
            <w:tcW w:w="1134" w:type="dxa"/>
          </w:tcPr>
          <w:p w14:paraId="579078C9" w14:textId="78FD0756" w:rsidR="003A778D" w:rsidRPr="001C20E8" w:rsidRDefault="003A778D" w:rsidP="003A778D">
            <w:pPr>
              <w:pStyle w:val="TabRow"/>
            </w:pPr>
            <w:r w:rsidRPr="00B02109">
              <w:t>Feldname</w:t>
            </w:r>
          </w:p>
        </w:tc>
        <w:tc>
          <w:tcPr>
            <w:tcW w:w="2268" w:type="dxa"/>
          </w:tcPr>
          <w:p w14:paraId="5C76A96F" w14:textId="1E0F59FE" w:rsidR="003A778D" w:rsidRDefault="003A778D" w:rsidP="003A778D">
            <w:pPr>
              <w:pStyle w:val="TabRow"/>
            </w:pPr>
            <w:r>
              <w:rPr>
                <w:lang w:val="en-US"/>
              </w:rPr>
              <w:t>“Zone Type”</w:t>
            </w:r>
          </w:p>
        </w:tc>
        <w:tc>
          <w:tcPr>
            <w:tcW w:w="1837" w:type="dxa"/>
          </w:tcPr>
          <w:p w14:paraId="4F4EEF2D" w14:textId="4DFC208B" w:rsidR="003A778D" w:rsidRDefault="003A778D" w:rsidP="003A778D">
            <w:pPr>
              <w:pStyle w:val="TabRow"/>
              <w:rPr>
                <w:lang w:val="en-US"/>
              </w:rPr>
            </w:pPr>
            <w:r w:rsidRPr="005710A3">
              <w:t>Direktes Mapping ohne Speicherort</w:t>
            </w:r>
          </w:p>
        </w:tc>
      </w:tr>
    </w:tbl>
    <w:p w14:paraId="2CA16426" w14:textId="77777777" w:rsidR="008A54C4" w:rsidRPr="008A54C4" w:rsidRDefault="008A54C4" w:rsidP="008A54C4">
      <w:pPr>
        <w:pStyle w:val="L1-03"/>
        <w:numPr>
          <w:ilvl w:val="0"/>
          <w:numId w:val="0"/>
        </w:numPr>
        <w:rPr>
          <w:lang w:val="en-US"/>
        </w:rPr>
      </w:pPr>
    </w:p>
    <w:p w14:paraId="2B7D586D" w14:textId="77777777" w:rsidR="0073753A" w:rsidRDefault="0073753A" w:rsidP="0073753A">
      <w:pPr>
        <w:pStyle w:val="L1-03"/>
      </w:pPr>
      <w:r>
        <w:t>Output: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8A54C4" w14:paraId="17074680" w14:textId="77777777" w:rsidTr="00E25DCF">
        <w:tc>
          <w:tcPr>
            <w:tcW w:w="3256" w:type="dxa"/>
            <w:shd w:val="clear" w:color="auto" w:fill="E7E6E6" w:themeFill="background2"/>
          </w:tcPr>
          <w:p w14:paraId="66114E8D" w14:textId="77777777" w:rsidR="008A54C4" w:rsidRDefault="008A54C4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40FF769A" w14:textId="77777777" w:rsidR="008A54C4" w:rsidRDefault="008A54C4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2375C3B2" w14:textId="77777777" w:rsidR="008A54C4" w:rsidRDefault="008A54C4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77E13DA8" w14:textId="77777777" w:rsidR="008A54C4" w:rsidRDefault="008A54C4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8A54C4" w:rsidRPr="009B63E6" w14:paraId="0E00CF92" w14:textId="77777777" w:rsidTr="00E25DCF">
        <w:tc>
          <w:tcPr>
            <w:tcW w:w="3256" w:type="dxa"/>
          </w:tcPr>
          <w:p w14:paraId="0D2868B5" w14:textId="05447D68" w:rsidR="008A54C4" w:rsidRPr="003C2716" w:rsidRDefault="00484CC4" w:rsidP="00E25DCF">
            <w:pPr>
              <w:pStyle w:val="TabRow"/>
              <w:rPr>
                <w:lang w:val="en-US"/>
              </w:rPr>
            </w:pPr>
            <w:r w:rsidRPr="00484CC4">
              <w:t>grid_zone_pa_ia1_ia2</w:t>
            </w:r>
          </w:p>
        </w:tc>
        <w:tc>
          <w:tcPr>
            <w:tcW w:w="1134" w:type="dxa"/>
          </w:tcPr>
          <w:p w14:paraId="624590D0" w14:textId="77777777" w:rsidR="008A54C4" w:rsidRDefault="008A54C4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21D16A15" w14:textId="2F332D55" w:rsidR="008A54C4" w:rsidRDefault="00484CC4" w:rsidP="00E25DCF">
            <w:pPr>
              <w:pStyle w:val="TabRow"/>
              <w:rPr>
                <w:lang w:val="en-US"/>
              </w:rPr>
            </w:pPr>
            <w:r w:rsidRPr="00484CC4">
              <w:t>grid_zone_pa_ia1_ia2</w:t>
            </w:r>
          </w:p>
        </w:tc>
        <w:tc>
          <w:tcPr>
            <w:tcW w:w="1837" w:type="dxa"/>
          </w:tcPr>
          <w:p w14:paraId="79DF7E65" w14:textId="12365C07" w:rsidR="008A54C4" w:rsidRPr="00484CC4" w:rsidRDefault="008A54C4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="00484CC4" w:rsidRPr="00484CC4">
              <w:rPr>
                <w:lang w:val="en-US"/>
              </w:rPr>
              <w:t>Model4_TierAssign</w:t>
            </w:r>
          </w:p>
        </w:tc>
      </w:tr>
      <w:tr w:rsidR="00484CC4" w:rsidRPr="009B63E6" w14:paraId="3D991C81" w14:textId="77777777" w:rsidTr="00E25DCF">
        <w:tc>
          <w:tcPr>
            <w:tcW w:w="3256" w:type="dxa"/>
          </w:tcPr>
          <w:p w14:paraId="462F0380" w14:textId="1FA6F974" w:rsidR="00484CC4" w:rsidRPr="00484CC4" w:rsidRDefault="00484CC4" w:rsidP="00E25DCF">
            <w:pPr>
              <w:pStyle w:val="TabRow"/>
            </w:pPr>
            <w:r w:rsidRPr="00484CC4">
              <w:t>mainzone_pa_ia1_ia2</w:t>
            </w:r>
          </w:p>
        </w:tc>
        <w:tc>
          <w:tcPr>
            <w:tcW w:w="1134" w:type="dxa"/>
          </w:tcPr>
          <w:p w14:paraId="14A62FAD" w14:textId="1CE3223A" w:rsidR="00484CC4" w:rsidRPr="003C2716" w:rsidRDefault="00484CC4" w:rsidP="00E25DCF">
            <w:pPr>
              <w:pStyle w:val="TabRow"/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467FC216" w14:textId="429A45F4" w:rsidR="00484CC4" w:rsidRPr="00484CC4" w:rsidRDefault="00484CC4" w:rsidP="00E25DCF">
            <w:pPr>
              <w:pStyle w:val="TabRow"/>
            </w:pPr>
            <w:r w:rsidRPr="00484CC4">
              <w:t>mainzone_pa_ia1_ia2</w:t>
            </w:r>
          </w:p>
        </w:tc>
        <w:tc>
          <w:tcPr>
            <w:tcW w:w="1837" w:type="dxa"/>
          </w:tcPr>
          <w:p w14:paraId="2E458F59" w14:textId="1FEAEA97" w:rsidR="00484CC4" w:rsidRDefault="00484CC4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484CC4">
              <w:rPr>
                <w:lang w:val="en-US"/>
              </w:rPr>
              <w:t>Model4_TierAssign</w:t>
            </w:r>
          </w:p>
        </w:tc>
      </w:tr>
      <w:tr w:rsidR="000929E1" w:rsidRPr="009B63E6" w14:paraId="6B29067D" w14:textId="77777777" w:rsidTr="00E25DCF">
        <w:tc>
          <w:tcPr>
            <w:tcW w:w="3256" w:type="dxa"/>
          </w:tcPr>
          <w:p w14:paraId="7EA3B140" w14:textId="16485722" w:rsidR="000929E1" w:rsidRPr="00484CC4" w:rsidRDefault="000929E1" w:rsidP="000929E1">
            <w:pPr>
              <w:pStyle w:val="TabRow"/>
              <w:rPr>
                <w:lang w:val="en-US"/>
              </w:rPr>
            </w:pPr>
            <w:r w:rsidRPr="000929E1">
              <w:t>extent_paia1_visual_check</w:t>
            </w:r>
          </w:p>
        </w:tc>
        <w:tc>
          <w:tcPr>
            <w:tcW w:w="1134" w:type="dxa"/>
          </w:tcPr>
          <w:p w14:paraId="68D3DA56" w14:textId="2F1C003E" w:rsidR="000929E1" w:rsidRPr="00484CC4" w:rsidRDefault="000929E1" w:rsidP="000929E1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226BF946" w14:textId="2687E40B" w:rsidR="000929E1" w:rsidRPr="00484CC4" w:rsidRDefault="000929E1" w:rsidP="000929E1">
            <w:pPr>
              <w:pStyle w:val="TabRow"/>
              <w:rPr>
                <w:lang w:val="en-US"/>
              </w:rPr>
            </w:pPr>
            <w:r w:rsidRPr="000929E1">
              <w:t>extent_paia1_visual_check</w:t>
            </w:r>
          </w:p>
        </w:tc>
        <w:tc>
          <w:tcPr>
            <w:tcW w:w="1837" w:type="dxa"/>
          </w:tcPr>
          <w:p w14:paraId="2346B8B7" w14:textId="0BDCA891" w:rsidR="000929E1" w:rsidRDefault="000929E1" w:rsidP="000929E1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484CC4">
              <w:rPr>
                <w:lang w:val="en-US"/>
              </w:rPr>
              <w:t>Model4_TierAssign</w:t>
            </w:r>
          </w:p>
        </w:tc>
      </w:tr>
      <w:tr w:rsidR="000929E1" w:rsidRPr="009B63E6" w14:paraId="74FD4118" w14:textId="77777777" w:rsidTr="00E25DCF">
        <w:tc>
          <w:tcPr>
            <w:tcW w:w="3256" w:type="dxa"/>
          </w:tcPr>
          <w:p w14:paraId="3AE3B1DE" w14:textId="0D8708D6" w:rsidR="000929E1" w:rsidRPr="000929E1" w:rsidRDefault="000929E1" w:rsidP="000929E1">
            <w:pPr>
              <w:pStyle w:val="TabRow"/>
              <w:rPr>
                <w:lang w:val="en-US"/>
              </w:rPr>
            </w:pPr>
            <w:r w:rsidRPr="000929E1">
              <w:rPr>
                <w:lang w:val="en-US"/>
              </w:rPr>
              <w:t>extent_study_area_paia1ia2_visual_check</w:t>
            </w:r>
          </w:p>
        </w:tc>
        <w:tc>
          <w:tcPr>
            <w:tcW w:w="1134" w:type="dxa"/>
          </w:tcPr>
          <w:p w14:paraId="4C2B6CFC" w14:textId="7BCDC34A" w:rsidR="000929E1" w:rsidRPr="000929E1" w:rsidRDefault="000929E1" w:rsidP="000929E1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3900E97F" w14:textId="2483F1FC" w:rsidR="000929E1" w:rsidRPr="000929E1" w:rsidRDefault="000929E1" w:rsidP="000929E1">
            <w:pPr>
              <w:pStyle w:val="TabRow"/>
              <w:rPr>
                <w:lang w:val="en-US"/>
              </w:rPr>
            </w:pPr>
            <w:r w:rsidRPr="000929E1">
              <w:rPr>
                <w:lang w:val="en-US"/>
              </w:rPr>
              <w:t>extent_study_area_paia1ia2_visual_check</w:t>
            </w:r>
          </w:p>
        </w:tc>
        <w:tc>
          <w:tcPr>
            <w:tcW w:w="1837" w:type="dxa"/>
          </w:tcPr>
          <w:p w14:paraId="730A80D4" w14:textId="657E35F6" w:rsidR="000929E1" w:rsidRDefault="000929E1" w:rsidP="000929E1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484CC4">
              <w:rPr>
                <w:lang w:val="en-US"/>
              </w:rPr>
              <w:t>Model4_TierAssign</w:t>
            </w:r>
          </w:p>
        </w:tc>
      </w:tr>
      <w:tr w:rsidR="004F329A" w:rsidRPr="009B63E6" w14:paraId="788E22B8" w14:textId="77777777" w:rsidTr="00E25DCF">
        <w:tc>
          <w:tcPr>
            <w:tcW w:w="3256" w:type="dxa"/>
          </w:tcPr>
          <w:p w14:paraId="1A172DFD" w14:textId="275BDF62" w:rsidR="004F329A" w:rsidRPr="000929E1" w:rsidRDefault="003F691F" w:rsidP="000929E1">
            <w:pPr>
              <w:pStyle w:val="TabRow"/>
              <w:rPr>
                <w:lang w:val="en-US"/>
              </w:rPr>
            </w:pPr>
            <w:r w:rsidRPr="003F691F">
              <w:t>poly_study_area_paia1ia2</w:t>
            </w:r>
          </w:p>
        </w:tc>
        <w:tc>
          <w:tcPr>
            <w:tcW w:w="1134" w:type="dxa"/>
          </w:tcPr>
          <w:p w14:paraId="064BF617" w14:textId="56169C4A" w:rsidR="004F329A" w:rsidRPr="003C2716" w:rsidRDefault="003F691F" w:rsidP="000929E1">
            <w:pPr>
              <w:pStyle w:val="TabRow"/>
            </w:pPr>
            <w:proofErr w:type="gramStart"/>
            <w:r>
              <w:t>.</w:t>
            </w:r>
            <w:proofErr w:type="spellStart"/>
            <w:r>
              <w:t>poly</w:t>
            </w:r>
            <w:proofErr w:type="spellEnd"/>
            <w:proofErr w:type="gramEnd"/>
          </w:p>
        </w:tc>
        <w:tc>
          <w:tcPr>
            <w:tcW w:w="2268" w:type="dxa"/>
          </w:tcPr>
          <w:p w14:paraId="2B2C8628" w14:textId="74218908" w:rsidR="004F329A" w:rsidRPr="000929E1" w:rsidRDefault="003F691F" w:rsidP="000929E1">
            <w:pPr>
              <w:pStyle w:val="TabRow"/>
              <w:rPr>
                <w:lang w:val="en-US"/>
              </w:rPr>
            </w:pPr>
            <w:r w:rsidRPr="003F691F">
              <w:t>poly_study_area_paia1ia2</w:t>
            </w:r>
          </w:p>
        </w:tc>
        <w:tc>
          <w:tcPr>
            <w:tcW w:w="1837" w:type="dxa"/>
          </w:tcPr>
          <w:p w14:paraId="6623700A" w14:textId="5FE84AF6" w:rsidR="004F329A" w:rsidRDefault="003F691F" w:rsidP="000929E1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484CC4">
              <w:rPr>
                <w:lang w:val="en-US"/>
              </w:rPr>
              <w:t>Model4_TierAssign</w:t>
            </w:r>
          </w:p>
        </w:tc>
      </w:tr>
      <w:tr w:rsidR="003F691F" w:rsidRPr="009B63E6" w14:paraId="7346DF29" w14:textId="77777777" w:rsidTr="00E25DCF">
        <w:tc>
          <w:tcPr>
            <w:tcW w:w="3256" w:type="dxa"/>
          </w:tcPr>
          <w:p w14:paraId="570F4812" w14:textId="334CFAC4" w:rsidR="003F691F" w:rsidRPr="003F691F" w:rsidRDefault="003F691F" w:rsidP="000929E1">
            <w:pPr>
              <w:pStyle w:val="TabRow"/>
            </w:pPr>
            <w:r w:rsidRPr="003F691F">
              <w:lastRenderedPageBreak/>
              <w:t>poly_paia1</w:t>
            </w:r>
          </w:p>
        </w:tc>
        <w:tc>
          <w:tcPr>
            <w:tcW w:w="1134" w:type="dxa"/>
          </w:tcPr>
          <w:p w14:paraId="004CB714" w14:textId="40911A72" w:rsidR="003F691F" w:rsidRDefault="003F691F" w:rsidP="000929E1">
            <w:pPr>
              <w:pStyle w:val="TabRow"/>
            </w:pPr>
            <w:proofErr w:type="gramStart"/>
            <w:r>
              <w:t>.</w:t>
            </w:r>
            <w:proofErr w:type="spellStart"/>
            <w:r>
              <w:t>poly</w:t>
            </w:r>
            <w:proofErr w:type="spellEnd"/>
            <w:proofErr w:type="gramEnd"/>
          </w:p>
        </w:tc>
        <w:tc>
          <w:tcPr>
            <w:tcW w:w="2268" w:type="dxa"/>
          </w:tcPr>
          <w:p w14:paraId="1A183A42" w14:textId="7218E822" w:rsidR="003F691F" w:rsidRPr="003F691F" w:rsidRDefault="003F691F" w:rsidP="000929E1">
            <w:pPr>
              <w:pStyle w:val="TabRow"/>
            </w:pPr>
            <w:r w:rsidRPr="003F691F">
              <w:t>poly_paia1</w:t>
            </w:r>
          </w:p>
        </w:tc>
        <w:tc>
          <w:tcPr>
            <w:tcW w:w="1837" w:type="dxa"/>
          </w:tcPr>
          <w:p w14:paraId="2E7FAE1A" w14:textId="00EC1166" w:rsidR="003F691F" w:rsidRDefault="003F691F" w:rsidP="000929E1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484CC4">
              <w:rPr>
                <w:lang w:val="en-US"/>
              </w:rPr>
              <w:t>Model4_TierAssign</w:t>
            </w:r>
          </w:p>
        </w:tc>
      </w:tr>
    </w:tbl>
    <w:p w14:paraId="03EAE9A0" w14:textId="77777777" w:rsidR="008A54C4" w:rsidRDefault="008A54C4" w:rsidP="008A54C4">
      <w:pPr>
        <w:pStyle w:val="L1-03"/>
        <w:numPr>
          <w:ilvl w:val="0"/>
          <w:numId w:val="0"/>
        </w:numPr>
        <w:rPr>
          <w:lang w:val="en-US"/>
        </w:rPr>
      </w:pPr>
    </w:p>
    <w:p w14:paraId="7833D0D0" w14:textId="41A2C76F" w:rsidR="008A54C4" w:rsidRPr="008A54C4" w:rsidRDefault="008A54C4" w:rsidP="008A54C4">
      <w:pPr>
        <w:pStyle w:val="L1-03"/>
      </w:pPr>
      <w:r w:rsidRPr="008A54C4">
        <w:t xml:space="preserve">Kurzbeschreibung: Weist den einzelnen Modellraum-Zonen entsprechend ihrer Hierarchie die passende Gitterauflösung zu (Planungsraum PA </w:t>
      </w:r>
      <w:r>
        <w:t>→</w:t>
      </w:r>
      <w:r w:rsidRPr="008A54C4">
        <w:t xml:space="preserve"> feines E2-Gitter, Einwirkungsraum IA1 </w:t>
      </w:r>
      <w:r>
        <w:t xml:space="preserve">→ </w:t>
      </w:r>
      <w:r w:rsidRPr="008A54C4">
        <w:t xml:space="preserve">mittleres E1-Gitter, Einwirkungsraum IA2 </w:t>
      </w:r>
      <w:r>
        <w:t>→</w:t>
      </w:r>
      <w:r w:rsidRPr="008A54C4">
        <w:t xml:space="preserve"> grobes E0-Gitter). Das Modell verschneidet und führt diese Teilgitter zu einem einheitlichen Verkehrsnetz-Zellengitter (</w:t>
      </w:r>
      <w:proofErr w:type="spellStart"/>
      <w:r w:rsidRPr="008A54C4">
        <w:t>Grid</w:t>
      </w:r>
      <w:proofErr w:type="spellEnd"/>
      <w:r w:rsidRPr="008A54C4">
        <w:t xml:space="preserve"> Zone PA IA1 IA2) zusammen und bereinigt die Attributstruktur. Über das integrierte Skript </w:t>
      </w:r>
      <w:proofErr w:type="spellStart"/>
      <w:r w:rsidRPr="008A54C4">
        <w:t>osmpoly_generator</w:t>
      </w:r>
      <w:proofErr w:type="spellEnd"/>
      <w:r w:rsidRPr="008A54C4">
        <w:t xml:space="preserve"> erzeugt es zudem automatisch die WGS84</w:t>
      </w:r>
      <w:proofErr w:type="gramStart"/>
      <w:r w:rsidRPr="008A54C4">
        <w:t>-.poly</w:t>
      </w:r>
      <w:proofErr w:type="gramEnd"/>
      <w:r w:rsidRPr="008A54C4">
        <w:t xml:space="preserve">-Zuschneidegrenzen für die nachfolgende OSM-Datenextraktion mittels Osmium.  </w:t>
      </w:r>
    </w:p>
    <w:p w14:paraId="1DF89B8B" w14:textId="77777777" w:rsidR="0073753A" w:rsidRPr="008A54C4" w:rsidRDefault="0073753A" w:rsidP="0073753A">
      <w:pPr>
        <w:pStyle w:val="T-12"/>
      </w:pPr>
    </w:p>
    <w:p w14:paraId="6DBDFAEE" w14:textId="0250E490" w:rsidR="0031325E" w:rsidRDefault="0031325E" w:rsidP="0031325E">
      <w:pPr>
        <w:pStyle w:val="berschrift1"/>
        <w:rPr>
          <w:lang w:val="en-US"/>
        </w:rPr>
      </w:pPr>
      <w:r w:rsidRPr="00AB1D0D">
        <w:rPr>
          <w:lang w:val="en-US"/>
        </w:rPr>
        <w:t>Model5_</w:t>
      </w:r>
      <w:r w:rsidR="00E71D3C">
        <w:rPr>
          <w:lang w:val="en-US"/>
        </w:rPr>
        <w:t>UrbanCentrality</w:t>
      </w:r>
      <w:r w:rsidRPr="00AB1D0D">
        <w:rPr>
          <w:lang w:val="en-US"/>
        </w:rPr>
        <w:t>.model3</w:t>
      </w:r>
    </w:p>
    <w:p w14:paraId="13D02F39" w14:textId="77777777" w:rsidR="0073753A" w:rsidRDefault="0073753A" w:rsidP="0073753A">
      <w:pPr>
        <w:pStyle w:val="L1-03"/>
      </w:pPr>
      <w:r>
        <w:t>Input: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BB5CCC" w14:paraId="612F5898" w14:textId="77777777" w:rsidTr="00E25DCF">
        <w:tc>
          <w:tcPr>
            <w:tcW w:w="3256" w:type="dxa"/>
            <w:shd w:val="clear" w:color="auto" w:fill="E7E6E6" w:themeFill="background2"/>
          </w:tcPr>
          <w:p w14:paraId="3FF02D82" w14:textId="77777777" w:rsidR="00BB5CCC" w:rsidRDefault="00BB5CCC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7C0EAEE4" w14:textId="77777777" w:rsidR="00BB5CCC" w:rsidRDefault="00BB5CCC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5A58496D" w14:textId="77777777" w:rsidR="00BB5CCC" w:rsidRDefault="00BB5CCC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0805CA52" w14:textId="77777777" w:rsidR="00BB5CCC" w:rsidRDefault="00BB5CCC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BB5CCC" w:rsidRPr="009B63E6" w14:paraId="78D7D448" w14:textId="77777777" w:rsidTr="00E25DCF">
        <w:tc>
          <w:tcPr>
            <w:tcW w:w="3256" w:type="dxa"/>
          </w:tcPr>
          <w:p w14:paraId="7066B0E2" w14:textId="466ACE9F" w:rsidR="00BB5CCC" w:rsidRPr="00BB5CCC" w:rsidRDefault="00BB5CCC" w:rsidP="00E25DCF">
            <w:pPr>
              <w:pStyle w:val="TabRow"/>
              <w:rPr>
                <w:lang w:val="en-US"/>
              </w:rPr>
            </w:pPr>
            <w:r w:rsidRPr="00BB5CCC">
              <w:rPr>
                <w:lang w:val="en-US"/>
              </w:rPr>
              <w:t>grid_cells_zone_pa_ia1_ia2</w:t>
            </w:r>
          </w:p>
        </w:tc>
        <w:tc>
          <w:tcPr>
            <w:tcW w:w="1134" w:type="dxa"/>
          </w:tcPr>
          <w:p w14:paraId="2E9CBCFF" w14:textId="77777777" w:rsidR="00BB5CCC" w:rsidRDefault="00BB5CCC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4E0B55E2" w14:textId="42AAC0E7" w:rsidR="00BB5CCC" w:rsidRDefault="00BB5CCC" w:rsidP="00E25DCF">
            <w:pPr>
              <w:pStyle w:val="TabRow"/>
              <w:rPr>
                <w:lang w:val="en-US"/>
              </w:rPr>
            </w:pPr>
            <w:r w:rsidRPr="00BB5CCC">
              <w:t>grid_zone_pa_ia1_ia2</w:t>
            </w:r>
          </w:p>
        </w:tc>
        <w:tc>
          <w:tcPr>
            <w:tcW w:w="1837" w:type="dxa"/>
          </w:tcPr>
          <w:p w14:paraId="23EA9160" w14:textId="2D1A27D9" w:rsidR="00BB5CCC" w:rsidRDefault="00BB5CCC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484CC4">
              <w:rPr>
                <w:lang w:val="en-US"/>
              </w:rPr>
              <w:t>Model4_TierAssign</w:t>
            </w:r>
          </w:p>
        </w:tc>
      </w:tr>
      <w:tr w:rsidR="00BB5CCC" w:rsidRPr="009B63E6" w14:paraId="47A5166E" w14:textId="77777777" w:rsidTr="00E25DCF">
        <w:tc>
          <w:tcPr>
            <w:tcW w:w="3256" w:type="dxa"/>
          </w:tcPr>
          <w:p w14:paraId="5E818C70" w14:textId="119C0C78" w:rsidR="00BB5CCC" w:rsidRPr="00BB5CCC" w:rsidRDefault="00BB5CCC" w:rsidP="00E25DCF">
            <w:pPr>
              <w:pStyle w:val="TabRow"/>
              <w:rPr>
                <w:lang w:val="en-US"/>
              </w:rPr>
            </w:pPr>
            <w:proofErr w:type="spellStart"/>
            <w:r w:rsidRPr="00BB5CCC">
              <w:t>osm_points</w:t>
            </w:r>
            <w:proofErr w:type="spellEnd"/>
          </w:p>
        </w:tc>
        <w:tc>
          <w:tcPr>
            <w:tcW w:w="1134" w:type="dxa"/>
          </w:tcPr>
          <w:p w14:paraId="2AF59408" w14:textId="64657F14" w:rsidR="00BB5CCC" w:rsidRPr="003C2716" w:rsidRDefault="00BB5CCC" w:rsidP="00E25DCF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2A3CCD9A" w14:textId="4CF0729D" w:rsidR="00BB5CCC" w:rsidRPr="00BB5CCC" w:rsidRDefault="00BB5CCC" w:rsidP="00E25DCF">
            <w:pPr>
              <w:pStyle w:val="TabRow"/>
            </w:pPr>
            <w:proofErr w:type="spellStart"/>
            <w:r>
              <w:t>poi_points</w:t>
            </w:r>
            <w:proofErr w:type="spellEnd"/>
          </w:p>
        </w:tc>
        <w:tc>
          <w:tcPr>
            <w:tcW w:w="1837" w:type="dxa"/>
          </w:tcPr>
          <w:p w14:paraId="79A8467D" w14:textId="50DE9403" w:rsidR="00BB5CCC" w:rsidRDefault="004552D4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projects/XXX/processed/</w:t>
            </w:r>
            <w:proofErr w:type="spellStart"/>
            <w:r>
              <w:rPr>
                <w:lang w:val="en-US"/>
              </w:rPr>
              <w:t>osm</w:t>
            </w:r>
            <w:proofErr w:type="spellEnd"/>
            <w:r>
              <w:rPr>
                <w:lang w:val="en-US"/>
              </w:rPr>
              <w:t>/03_features</w:t>
            </w:r>
          </w:p>
        </w:tc>
      </w:tr>
      <w:tr w:rsidR="004552D4" w:rsidRPr="009B63E6" w14:paraId="14F26FC3" w14:textId="77777777" w:rsidTr="00E25DCF">
        <w:tc>
          <w:tcPr>
            <w:tcW w:w="3256" w:type="dxa"/>
          </w:tcPr>
          <w:p w14:paraId="31CC2805" w14:textId="6D915250" w:rsidR="004552D4" w:rsidRPr="00BB5CCC" w:rsidRDefault="004552D4" w:rsidP="00E25DCF">
            <w:pPr>
              <w:pStyle w:val="TabRow"/>
            </w:pPr>
            <w:proofErr w:type="spellStart"/>
            <w:r w:rsidRPr="004552D4">
              <w:t>osm_polygons</w:t>
            </w:r>
            <w:proofErr w:type="spellEnd"/>
          </w:p>
        </w:tc>
        <w:tc>
          <w:tcPr>
            <w:tcW w:w="1134" w:type="dxa"/>
          </w:tcPr>
          <w:p w14:paraId="00280915" w14:textId="45ABDD60" w:rsidR="004552D4" w:rsidRDefault="004552D4" w:rsidP="00E25DCF">
            <w:pPr>
              <w:pStyle w:val="TabRow"/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1AF12620" w14:textId="0F9D7752" w:rsidR="004552D4" w:rsidRDefault="004552D4" w:rsidP="00E25DCF">
            <w:pPr>
              <w:pStyle w:val="TabRow"/>
            </w:pPr>
            <w:proofErr w:type="spellStart"/>
            <w:r w:rsidRPr="004552D4">
              <w:t>osm_polygons</w:t>
            </w:r>
            <w:proofErr w:type="spellEnd"/>
          </w:p>
        </w:tc>
        <w:tc>
          <w:tcPr>
            <w:tcW w:w="1837" w:type="dxa"/>
          </w:tcPr>
          <w:p w14:paraId="305055A5" w14:textId="1630D723" w:rsidR="004552D4" w:rsidRDefault="004552D4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projects/XXX/processed/</w:t>
            </w:r>
            <w:proofErr w:type="spellStart"/>
            <w:r>
              <w:rPr>
                <w:lang w:val="en-US"/>
              </w:rPr>
              <w:t>osm</w:t>
            </w:r>
            <w:proofErr w:type="spellEnd"/>
            <w:r>
              <w:rPr>
                <w:lang w:val="en-US"/>
              </w:rPr>
              <w:t>/03_features</w:t>
            </w:r>
          </w:p>
        </w:tc>
      </w:tr>
      <w:tr w:rsidR="00EE4FF8" w14:paraId="2DC82A7D" w14:textId="77777777" w:rsidTr="00E25DCF">
        <w:tc>
          <w:tcPr>
            <w:tcW w:w="3256" w:type="dxa"/>
          </w:tcPr>
          <w:p w14:paraId="0A7022E5" w14:textId="4C0B234A" w:rsidR="00EE4FF8" w:rsidRPr="004552D4" w:rsidRDefault="00EE4FF8" w:rsidP="00EE4FF8">
            <w:pPr>
              <w:pStyle w:val="TabRow"/>
            </w:pPr>
            <w:proofErr w:type="spellStart"/>
            <w:r w:rsidRPr="00B27316">
              <w:t>local_crs</w:t>
            </w:r>
            <w:proofErr w:type="spellEnd"/>
          </w:p>
        </w:tc>
        <w:tc>
          <w:tcPr>
            <w:tcW w:w="1134" w:type="dxa"/>
          </w:tcPr>
          <w:p w14:paraId="0AF757DA" w14:textId="27E97717" w:rsidR="00EE4FF8" w:rsidRPr="003C2716" w:rsidRDefault="00EE4FF8" w:rsidP="00EE4FF8">
            <w:pPr>
              <w:pStyle w:val="TabRow"/>
            </w:pPr>
            <w:r>
              <w:rPr>
                <w:lang w:val="en-US"/>
              </w:rPr>
              <w:t>CRS</w:t>
            </w:r>
          </w:p>
        </w:tc>
        <w:tc>
          <w:tcPr>
            <w:tcW w:w="2268" w:type="dxa"/>
          </w:tcPr>
          <w:p w14:paraId="4DF20390" w14:textId="428A65A0" w:rsidR="00EE4FF8" w:rsidRPr="004552D4" w:rsidRDefault="00EE4FF8" w:rsidP="00EE4FF8">
            <w:pPr>
              <w:pStyle w:val="TabRow"/>
            </w:pPr>
            <w:r>
              <w:rPr>
                <w:lang w:val="en-US"/>
              </w:rPr>
              <w:t>local_crs.txt</w:t>
            </w:r>
          </w:p>
        </w:tc>
        <w:tc>
          <w:tcPr>
            <w:tcW w:w="1837" w:type="dxa"/>
          </w:tcPr>
          <w:p w14:paraId="587F7C16" w14:textId="526994C6" w:rsidR="00EE4FF8" w:rsidRDefault="00EE4FF8" w:rsidP="00EE4FF8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</w:p>
        </w:tc>
      </w:tr>
      <w:tr w:rsidR="0065191E" w:rsidRPr="009B63E6" w14:paraId="6E39B824" w14:textId="77777777" w:rsidTr="00E25DCF">
        <w:tc>
          <w:tcPr>
            <w:tcW w:w="3256" w:type="dxa"/>
          </w:tcPr>
          <w:p w14:paraId="4028A1E7" w14:textId="44F2B1E3" w:rsidR="0065191E" w:rsidRPr="001D1E4F" w:rsidRDefault="0065191E" w:rsidP="0065191E">
            <w:pPr>
              <w:pStyle w:val="TabRow"/>
              <w:rPr>
                <w:lang w:val="en-US"/>
              </w:rPr>
            </w:pPr>
            <w:r w:rsidRPr="001D1E4F">
              <w:rPr>
                <w:lang w:val="en-US"/>
              </w:rPr>
              <w:t>minimum_intensity_threshold_for_level_3_centralities_total_intensity_values_range_from_0_to_25</w:t>
            </w:r>
          </w:p>
        </w:tc>
        <w:tc>
          <w:tcPr>
            <w:tcW w:w="1134" w:type="dxa"/>
          </w:tcPr>
          <w:p w14:paraId="71D7FC79" w14:textId="1C1693DB" w:rsidR="0065191E" w:rsidRDefault="0065191E" w:rsidP="0065191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05FD9AD5" w14:textId="7218461D" w:rsidR="0065191E" w:rsidRPr="0065191E" w:rsidRDefault="0065191E" w:rsidP="0065191E">
            <w:pPr>
              <w:pStyle w:val="TabRow"/>
            </w:pPr>
            <w:r>
              <w:t>Model5_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commentRangeStart w:id="2"/>
            <w:r>
              <w:t>Model5_defaults</w:t>
            </w:r>
            <w:r w:rsidRPr="00147AE0">
              <w:t>.json</w:t>
            </w:r>
            <w:commentRangeEnd w:id="2"/>
            <w:r w:rsidR="00944F3F">
              <w:rPr>
                <w:rStyle w:val="Kommentarzeichen"/>
              </w:rPr>
              <w:commentReference w:id="2"/>
            </w:r>
          </w:p>
        </w:tc>
        <w:tc>
          <w:tcPr>
            <w:tcW w:w="1837" w:type="dxa"/>
          </w:tcPr>
          <w:p w14:paraId="6D298E01" w14:textId="5EEA6FA6" w:rsidR="0065191E" w:rsidRDefault="0065191E" w:rsidP="0065191E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49526B" w:rsidRPr="009B63E6" w14:paraId="0E4EBC3D" w14:textId="77777777" w:rsidTr="00E25DCF">
        <w:tc>
          <w:tcPr>
            <w:tcW w:w="3256" w:type="dxa"/>
          </w:tcPr>
          <w:p w14:paraId="1DB8E5C9" w14:textId="08112977" w:rsidR="0049526B" w:rsidRPr="001D1E4F" w:rsidRDefault="0049526B" w:rsidP="0049526B">
            <w:pPr>
              <w:pStyle w:val="TabRow"/>
              <w:rPr>
                <w:lang w:val="en-US"/>
              </w:rPr>
            </w:pPr>
            <w:r w:rsidRPr="0049526B">
              <w:rPr>
                <w:lang w:val="en-US"/>
              </w:rPr>
              <w:t>minimum_intensity_threshold_for_level_4_centralities_total_intensity_values_range_from_0_to_25</w:t>
            </w:r>
          </w:p>
        </w:tc>
        <w:tc>
          <w:tcPr>
            <w:tcW w:w="1134" w:type="dxa"/>
          </w:tcPr>
          <w:p w14:paraId="595417E0" w14:textId="532345AF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0A24CDA3" w14:textId="641E3CC7" w:rsidR="0049526B" w:rsidRPr="0049526B" w:rsidRDefault="0049526B" w:rsidP="0049526B">
            <w:pPr>
              <w:pStyle w:val="TabRow"/>
            </w:pPr>
            <w:r>
              <w:t>Model5_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Model5_defaults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40F190D9" w14:textId="38C30067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49526B" w:rsidRPr="009B63E6" w14:paraId="06FD720C" w14:textId="77777777" w:rsidTr="00E25DCF">
        <w:tc>
          <w:tcPr>
            <w:tcW w:w="3256" w:type="dxa"/>
          </w:tcPr>
          <w:p w14:paraId="1E429E7C" w14:textId="2106ED19" w:rsidR="0049526B" w:rsidRPr="0049526B" w:rsidRDefault="0049526B" w:rsidP="0049526B">
            <w:pPr>
              <w:pStyle w:val="TabRow"/>
              <w:rPr>
                <w:lang w:val="en-US"/>
              </w:rPr>
            </w:pPr>
            <w:r w:rsidRPr="0049526B">
              <w:rPr>
                <w:lang w:val="en-US"/>
              </w:rPr>
              <w:t>minimum_distance_between_level_3_centralities_if_grid_seperation_is_insufficient_m</w:t>
            </w:r>
          </w:p>
        </w:tc>
        <w:tc>
          <w:tcPr>
            <w:tcW w:w="1134" w:type="dxa"/>
          </w:tcPr>
          <w:p w14:paraId="7CC6B99C" w14:textId="1FBC81F2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6ECB8935" w14:textId="1DD1F104" w:rsidR="0049526B" w:rsidRPr="0049526B" w:rsidRDefault="0049526B" w:rsidP="0049526B">
            <w:pPr>
              <w:pStyle w:val="TabRow"/>
            </w:pPr>
            <w:r>
              <w:t>Model5_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Model5_defaults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115BBA0E" w14:textId="1A17E09A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49526B" w:rsidRPr="009B63E6" w14:paraId="5C728900" w14:textId="77777777" w:rsidTr="00E25DCF">
        <w:tc>
          <w:tcPr>
            <w:tcW w:w="3256" w:type="dxa"/>
          </w:tcPr>
          <w:p w14:paraId="44157E3C" w14:textId="0C3A6367" w:rsidR="0049526B" w:rsidRPr="0049526B" w:rsidRDefault="0049526B" w:rsidP="0049526B">
            <w:pPr>
              <w:pStyle w:val="TabRow"/>
              <w:rPr>
                <w:lang w:val="en-US"/>
              </w:rPr>
            </w:pPr>
            <w:r w:rsidRPr="0049526B">
              <w:rPr>
                <w:lang w:val="en-US"/>
              </w:rPr>
              <w:t>minimum_distance_between_level_4_centralities_if_grid_seperation_is_insufficient_m</w:t>
            </w:r>
          </w:p>
        </w:tc>
        <w:tc>
          <w:tcPr>
            <w:tcW w:w="1134" w:type="dxa"/>
          </w:tcPr>
          <w:p w14:paraId="07989E17" w14:textId="23A3E01F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04F5871D" w14:textId="60D9C1BA" w:rsidR="0049526B" w:rsidRDefault="0049526B" w:rsidP="0049526B">
            <w:pPr>
              <w:pStyle w:val="TabRow"/>
            </w:pPr>
            <w:r>
              <w:t>Model5_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Model5_defaults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5A4D2432" w14:textId="1CE9ECD1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  <w:tr w:rsidR="0049526B" w:rsidRPr="009B63E6" w14:paraId="33FB7300" w14:textId="77777777" w:rsidTr="00E25DCF">
        <w:tc>
          <w:tcPr>
            <w:tcW w:w="3256" w:type="dxa"/>
          </w:tcPr>
          <w:p w14:paraId="4F1D951C" w14:textId="35F6EB9F" w:rsidR="0049526B" w:rsidRPr="0049526B" w:rsidRDefault="0049526B" w:rsidP="0049526B">
            <w:pPr>
              <w:pStyle w:val="TabRow"/>
              <w:rPr>
                <w:lang w:val="en-US"/>
              </w:rPr>
            </w:pPr>
            <w:r w:rsidRPr="0049526B">
              <w:rPr>
                <w:lang w:val="en-US"/>
              </w:rPr>
              <w:t>minimum_distance_between_level_3_and_level_4_centralities_m</w:t>
            </w:r>
          </w:p>
        </w:tc>
        <w:tc>
          <w:tcPr>
            <w:tcW w:w="1134" w:type="dxa"/>
          </w:tcPr>
          <w:p w14:paraId="3CEE2093" w14:textId="74FE8038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14:paraId="1664733C" w14:textId="6289E30C" w:rsidR="0049526B" w:rsidRDefault="0049526B" w:rsidP="0049526B">
            <w:pPr>
              <w:pStyle w:val="TabRow"/>
            </w:pPr>
            <w:r>
              <w:t>Model5_</w:t>
            </w:r>
            <w:proofErr w:type="gramStart"/>
            <w:r>
              <w:t>params</w:t>
            </w:r>
            <w:r w:rsidRPr="00147AE0">
              <w:t>.json</w:t>
            </w:r>
            <w:proofErr w:type="gramEnd"/>
            <w:r>
              <w:t xml:space="preserve"> </w:t>
            </w:r>
            <w:r w:rsidRPr="001561FD">
              <w:t xml:space="preserve">ODER (wenn </w:t>
            </w:r>
            <w:r>
              <w:t>Standardwert</w:t>
            </w:r>
            <w:r w:rsidRPr="001561FD">
              <w:t xml:space="preserve"> genutzt) </w:t>
            </w:r>
            <w:r>
              <w:t>Model5_defaults</w:t>
            </w:r>
            <w:r w:rsidRPr="00147AE0">
              <w:t>.json</w:t>
            </w:r>
          </w:p>
        </w:tc>
        <w:tc>
          <w:tcPr>
            <w:tcW w:w="1837" w:type="dxa"/>
          </w:tcPr>
          <w:p w14:paraId="26A57162" w14:textId="5ED82331" w:rsidR="0049526B" w:rsidRDefault="0049526B" w:rsidP="0049526B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  <w:r>
              <w:rPr>
                <w:lang w:val="en-US"/>
              </w:rPr>
              <w:br/>
              <w:t>ODER</w:t>
            </w:r>
            <w:r>
              <w:rPr>
                <w:lang w:val="en-US"/>
              </w:rPr>
              <w:br/>
              <w:t>core/scripts/</w:t>
            </w:r>
            <w:proofErr w:type="spellStart"/>
            <w:r>
              <w:rPr>
                <w:lang w:val="en-US"/>
              </w:rPr>
              <w:t>qgis</w:t>
            </w:r>
            <w:proofErr w:type="spellEnd"/>
            <w:r>
              <w:rPr>
                <w:lang w:val="en-US"/>
              </w:rPr>
              <w:t>/</w:t>
            </w:r>
            <w:r w:rsidRPr="00EC3933">
              <w:rPr>
                <w:lang w:val="en-US"/>
              </w:rPr>
              <w:t xml:space="preserve"> </w:t>
            </w:r>
            <w:proofErr w:type="spellStart"/>
            <w:r w:rsidRPr="00EC3933">
              <w:rPr>
                <w:lang w:val="en-US"/>
              </w:rPr>
              <w:t>param_defaults</w:t>
            </w:r>
            <w:proofErr w:type="spellEnd"/>
            <w:r w:rsidRPr="00715590">
              <w:rPr>
                <w:lang w:val="en-US"/>
              </w:rPr>
              <w:t>/</w:t>
            </w:r>
          </w:p>
        </w:tc>
      </w:tr>
    </w:tbl>
    <w:p w14:paraId="02BDA1AD" w14:textId="77777777" w:rsidR="00BB5CCC" w:rsidRPr="00BB5CCC" w:rsidRDefault="00BB5CCC" w:rsidP="00BB5CCC">
      <w:pPr>
        <w:pStyle w:val="L1-03"/>
        <w:numPr>
          <w:ilvl w:val="0"/>
          <w:numId w:val="0"/>
        </w:numPr>
        <w:rPr>
          <w:lang w:val="en-US"/>
        </w:rPr>
      </w:pPr>
    </w:p>
    <w:p w14:paraId="34B06557" w14:textId="77777777" w:rsidR="0073753A" w:rsidRDefault="0073753A" w:rsidP="0073753A">
      <w:pPr>
        <w:pStyle w:val="L1-03"/>
      </w:pPr>
      <w:r>
        <w:t>Output: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BB5CCC" w14:paraId="10B2684F" w14:textId="77777777" w:rsidTr="00E25DCF">
        <w:tc>
          <w:tcPr>
            <w:tcW w:w="3256" w:type="dxa"/>
            <w:shd w:val="clear" w:color="auto" w:fill="E7E6E6" w:themeFill="background2"/>
          </w:tcPr>
          <w:p w14:paraId="155C5B3D" w14:textId="77777777" w:rsidR="00BB5CCC" w:rsidRDefault="00BB5CCC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lastRenderedPageBreak/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1324FF97" w14:textId="77777777" w:rsidR="00BB5CCC" w:rsidRDefault="00BB5CCC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0D6E01D3" w14:textId="77777777" w:rsidR="00BB5CCC" w:rsidRDefault="00BB5CCC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5048B772" w14:textId="77777777" w:rsidR="00BB5CCC" w:rsidRDefault="00BB5CCC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BB5CCC" w:rsidRPr="009B63E6" w14:paraId="375B5A9E" w14:textId="77777777" w:rsidTr="00E25DCF">
        <w:tc>
          <w:tcPr>
            <w:tcW w:w="3256" w:type="dxa"/>
          </w:tcPr>
          <w:p w14:paraId="275854A6" w14:textId="48733B79" w:rsidR="00BB5CCC" w:rsidRPr="003C2716" w:rsidRDefault="008042C1" w:rsidP="00E25DCF">
            <w:pPr>
              <w:pStyle w:val="TabRow"/>
              <w:rPr>
                <w:lang w:val="en-US"/>
              </w:rPr>
            </w:pPr>
            <w:r w:rsidRPr="008042C1">
              <w:t>zone_pa_ia1_ia2</w:t>
            </w:r>
          </w:p>
        </w:tc>
        <w:tc>
          <w:tcPr>
            <w:tcW w:w="1134" w:type="dxa"/>
          </w:tcPr>
          <w:p w14:paraId="02B435C1" w14:textId="77777777" w:rsidR="00BB5CCC" w:rsidRDefault="00BB5CCC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567EF199" w14:textId="0D041938" w:rsidR="00BB5CCC" w:rsidRDefault="008042C1" w:rsidP="00E25DCF">
            <w:pPr>
              <w:pStyle w:val="TabRow"/>
              <w:rPr>
                <w:lang w:val="en-US"/>
              </w:rPr>
            </w:pPr>
            <w:r w:rsidRPr="008042C1">
              <w:t>zone_pa_ia1_ia2</w:t>
            </w:r>
          </w:p>
        </w:tc>
        <w:tc>
          <w:tcPr>
            <w:tcW w:w="1837" w:type="dxa"/>
          </w:tcPr>
          <w:p w14:paraId="5F07552C" w14:textId="33C07D65" w:rsidR="00BB5CCC" w:rsidRDefault="00BB5CCC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 w:rsidR="00F761C9">
              <w:rPr>
                <w:lang w:val="en-US"/>
              </w:rPr>
              <w:t>5_</w:t>
            </w:r>
            <w:r w:rsidR="00E71D3C">
              <w:rPr>
                <w:lang w:val="en-US"/>
              </w:rPr>
              <w:t>UrbanCentrality</w:t>
            </w:r>
          </w:p>
        </w:tc>
      </w:tr>
      <w:tr w:rsidR="003B27CF" w:rsidRPr="009B63E6" w14:paraId="488464DB" w14:textId="77777777" w:rsidTr="00E25DCF">
        <w:tc>
          <w:tcPr>
            <w:tcW w:w="3256" w:type="dxa"/>
          </w:tcPr>
          <w:p w14:paraId="109CA9F3" w14:textId="77777777" w:rsidR="003B27CF" w:rsidRPr="00285F11" w:rsidRDefault="003B27CF" w:rsidP="003B27CF">
            <w:pPr>
              <w:pStyle w:val="TabRow"/>
            </w:pPr>
            <w:proofErr w:type="spellStart"/>
            <w:r w:rsidRPr="0008721B">
              <w:t>sector_all_points</w:t>
            </w:r>
            <w:proofErr w:type="spellEnd"/>
          </w:p>
        </w:tc>
        <w:tc>
          <w:tcPr>
            <w:tcW w:w="1134" w:type="dxa"/>
          </w:tcPr>
          <w:p w14:paraId="65308FDD" w14:textId="77777777" w:rsidR="003B27CF" w:rsidRDefault="003B27CF" w:rsidP="003B27CF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130C0128" w14:textId="77777777" w:rsidR="003B27CF" w:rsidRPr="00285F11" w:rsidRDefault="003B27CF" w:rsidP="003B27CF">
            <w:pPr>
              <w:pStyle w:val="TabRow"/>
            </w:pPr>
            <w:proofErr w:type="spellStart"/>
            <w:r w:rsidRPr="0008721B">
              <w:t>sector_all_points</w:t>
            </w:r>
            <w:proofErr w:type="spellEnd"/>
          </w:p>
        </w:tc>
        <w:tc>
          <w:tcPr>
            <w:tcW w:w="1837" w:type="dxa"/>
          </w:tcPr>
          <w:p w14:paraId="4E951646" w14:textId="40624D37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12370396" w14:textId="77777777" w:rsidTr="00C34735">
        <w:tc>
          <w:tcPr>
            <w:tcW w:w="3256" w:type="dxa"/>
          </w:tcPr>
          <w:p w14:paraId="44627E23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sector_healthcare_points</w:t>
            </w:r>
            <w:proofErr w:type="spellEnd"/>
          </w:p>
        </w:tc>
        <w:tc>
          <w:tcPr>
            <w:tcW w:w="1134" w:type="dxa"/>
          </w:tcPr>
          <w:p w14:paraId="118DE42D" w14:textId="77777777" w:rsidR="003B27CF" w:rsidRDefault="003B27CF" w:rsidP="003B27CF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0B775590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sector_healthcare_points</w:t>
            </w:r>
            <w:proofErr w:type="spellEnd"/>
          </w:p>
        </w:tc>
        <w:tc>
          <w:tcPr>
            <w:tcW w:w="1837" w:type="dxa"/>
          </w:tcPr>
          <w:p w14:paraId="7C1A262A" w14:textId="25DF9E9E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445D149E" w14:textId="77777777" w:rsidTr="001B26E7">
        <w:tc>
          <w:tcPr>
            <w:tcW w:w="3256" w:type="dxa"/>
          </w:tcPr>
          <w:p w14:paraId="7107C025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sector_leisure_points</w:t>
            </w:r>
            <w:proofErr w:type="spellEnd"/>
          </w:p>
        </w:tc>
        <w:tc>
          <w:tcPr>
            <w:tcW w:w="1134" w:type="dxa"/>
          </w:tcPr>
          <w:p w14:paraId="516338C3" w14:textId="77777777" w:rsidR="003B27CF" w:rsidRDefault="003B27CF" w:rsidP="003B27CF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66856B47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sector_leisure_points</w:t>
            </w:r>
            <w:proofErr w:type="spellEnd"/>
          </w:p>
        </w:tc>
        <w:tc>
          <w:tcPr>
            <w:tcW w:w="1837" w:type="dxa"/>
          </w:tcPr>
          <w:p w14:paraId="277165DA" w14:textId="18C95868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3884E927" w14:textId="77777777" w:rsidTr="00764F30">
        <w:tc>
          <w:tcPr>
            <w:tcW w:w="3256" w:type="dxa"/>
          </w:tcPr>
          <w:p w14:paraId="239672A5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sector_retail_points</w:t>
            </w:r>
            <w:proofErr w:type="spellEnd"/>
          </w:p>
        </w:tc>
        <w:tc>
          <w:tcPr>
            <w:tcW w:w="1134" w:type="dxa"/>
          </w:tcPr>
          <w:p w14:paraId="5DB8E953" w14:textId="77777777" w:rsidR="003B27CF" w:rsidRDefault="003B27CF" w:rsidP="003B27CF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19DBF6A3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sector_retail_points</w:t>
            </w:r>
            <w:proofErr w:type="spellEnd"/>
          </w:p>
        </w:tc>
        <w:tc>
          <w:tcPr>
            <w:tcW w:w="1837" w:type="dxa"/>
          </w:tcPr>
          <w:p w14:paraId="26918AC2" w14:textId="6AE556C9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4770D5F8" w14:textId="77777777" w:rsidTr="005912B5">
        <w:tc>
          <w:tcPr>
            <w:tcW w:w="3256" w:type="dxa"/>
          </w:tcPr>
          <w:p w14:paraId="4722F199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sector_education_points</w:t>
            </w:r>
            <w:proofErr w:type="spellEnd"/>
          </w:p>
        </w:tc>
        <w:tc>
          <w:tcPr>
            <w:tcW w:w="1134" w:type="dxa"/>
          </w:tcPr>
          <w:p w14:paraId="229B55FF" w14:textId="77777777" w:rsidR="003B27CF" w:rsidRDefault="003B27CF" w:rsidP="003B27CF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3C3EE231" w14:textId="77777777" w:rsidR="003B27CF" w:rsidRPr="00285F11" w:rsidRDefault="003B27CF" w:rsidP="003B27CF">
            <w:pPr>
              <w:pStyle w:val="TabRow"/>
            </w:pPr>
            <w:proofErr w:type="spellStart"/>
            <w:r w:rsidRPr="00285F11">
              <w:t>sector_education_points</w:t>
            </w:r>
            <w:proofErr w:type="spellEnd"/>
          </w:p>
        </w:tc>
        <w:tc>
          <w:tcPr>
            <w:tcW w:w="1837" w:type="dxa"/>
          </w:tcPr>
          <w:p w14:paraId="53784160" w14:textId="45A0CB38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5951CB2A" w14:textId="77777777" w:rsidTr="006F547F">
        <w:tc>
          <w:tcPr>
            <w:tcW w:w="3256" w:type="dxa"/>
          </w:tcPr>
          <w:p w14:paraId="38E18856" w14:textId="77777777" w:rsidR="003B27CF" w:rsidRPr="008042C1" w:rsidRDefault="003B27CF" w:rsidP="003B27CF">
            <w:pPr>
              <w:pStyle w:val="TabRow"/>
            </w:pPr>
            <w:proofErr w:type="spellStart"/>
            <w:r w:rsidRPr="00285F11">
              <w:t>sector_government_points</w:t>
            </w:r>
            <w:proofErr w:type="spellEnd"/>
          </w:p>
        </w:tc>
        <w:tc>
          <w:tcPr>
            <w:tcW w:w="1134" w:type="dxa"/>
          </w:tcPr>
          <w:p w14:paraId="3F381E7D" w14:textId="77777777" w:rsidR="003B27CF" w:rsidRPr="003C2716" w:rsidRDefault="003B27CF" w:rsidP="003B27CF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66F673AE" w14:textId="77777777" w:rsidR="003B27CF" w:rsidRPr="008042C1" w:rsidRDefault="003B27CF" w:rsidP="003B27CF">
            <w:pPr>
              <w:pStyle w:val="TabRow"/>
            </w:pPr>
            <w:proofErr w:type="spellStart"/>
            <w:r w:rsidRPr="00285F11">
              <w:t>sector_government_points</w:t>
            </w:r>
            <w:proofErr w:type="spellEnd"/>
          </w:p>
        </w:tc>
        <w:tc>
          <w:tcPr>
            <w:tcW w:w="1837" w:type="dxa"/>
          </w:tcPr>
          <w:p w14:paraId="17C0C4FD" w14:textId="6C776444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4440666D" w14:textId="77777777" w:rsidTr="00E25DCF">
        <w:tc>
          <w:tcPr>
            <w:tcW w:w="3256" w:type="dxa"/>
          </w:tcPr>
          <w:p w14:paraId="63938C1D" w14:textId="667E083F" w:rsidR="003B27CF" w:rsidRPr="0008721B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8721B">
              <w:rPr>
                <w:lang w:val="en-US"/>
              </w:rPr>
              <w:t>sector_all_intensity_analysis</w:t>
            </w:r>
            <w:proofErr w:type="spellEnd"/>
          </w:p>
        </w:tc>
        <w:tc>
          <w:tcPr>
            <w:tcW w:w="1134" w:type="dxa"/>
          </w:tcPr>
          <w:p w14:paraId="2E7332F1" w14:textId="07246BF8" w:rsidR="003B27CF" w:rsidRPr="0008721B" w:rsidRDefault="003B27CF" w:rsidP="003B27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14760B70" w14:textId="542E8A85" w:rsidR="003B27CF" w:rsidRPr="0008721B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8721B">
              <w:rPr>
                <w:lang w:val="en-US"/>
              </w:rPr>
              <w:t>sector_all_intensity_analysis</w:t>
            </w:r>
            <w:proofErr w:type="spellEnd"/>
          </w:p>
        </w:tc>
        <w:tc>
          <w:tcPr>
            <w:tcW w:w="1837" w:type="dxa"/>
          </w:tcPr>
          <w:p w14:paraId="0FA190E5" w14:textId="4A81F5BD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49051E83" w14:textId="77777777" w:rsidTr="00E25DCF">
        <w:tc>
          <w:tcPr>
            <w:tcW w:w="3256" w:type="dxa"/>
          </w:tcPr>
          <w:p w14:paraId="5B9D5AD0" w14:textId="67E997B7" w:rsidR="003B27CF" w:rsidRPr="0008721B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648EF">
              <w:rPr>
                <w:lang w:val="en-US"/>
              </w:rPr>
              <w:t>sector_healthcare_intensity_analysis</w:t>
            </w:r>
            <w:proofErr w:type="spellEnd"/>
          </w:p>
        </w:tc>
        <w:tc>
          <w:tcPr>
            <w:tcW w:w="1134" w:type="dxa"/>
          </w:tcPr>
          <w:p w14:paraId="3EB1BF7F" w14:textId="744BFA27" w:rsidR="003B27CF" w:rsidRPr="0008721B" w:rsidRDefault="003B27CF" w:rsidP="003B27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440C2E1F" w14:textId="6733DB7B" w:rsidR="003B27CF" w:rsidRPr="0008721B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648EF">
              <w:rPr>
                <w:lang w:val="en-US"/>
              </w:rPr>
              <w:t>sector_healthcare_intensity_analysis</w:t>
            </w:r>
            <w:proofErr w:type="spellEnd"/>
          </w:p>
        </w:tc>
        <w:tc>
          <w:tcPr>
            <w:tcW w:w="1837" w:type="dxa"/>
          </w:tcPr>
          <w:p w14:paraId="225243F0" w14:textId="5547997C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43DB444F" w14:textId="77777777" w:rsidTr="00E25DCF">
        <w:tc>
          <w:tcPr>
            <w:tcW w:w="3256" w:type="dxa"/>
          </w:tcPr>
          <w:p w14:paraId="1BE1E727" w14:textId="5EB84423" w:rsidR="003B27CF" w:rsidRPr="0008721B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648EF">
              <w:rPr>
                <w:lang w:val="en-US"/>
              </w:rPr>
              <w:t>sector_leisure_intensity_analysis</w:t>
            </w:r>
            <w:proofErr w:type="spellEnd"/>
          </w:p>
        </w:tc>
        <w:tc>
          <w:tcPr>
            <w:tcW w:w="1134" w:type="dxa"/>
          </w:tcPr>
          <w:p w14:paraId="446D9404" w14:textId="5BDD97E9" w:rsidR="003B27CF" w:rsidRPr="0008721B" w:rsidRDefault="003B27CF" w:rsidP="003B27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3AD436EB" w14:textId="3F023BD8" w:rsidR="003B27CF" w:rsidRPr="0008721B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648EF">
              <w:rPr>
                <w:lang w:val="en-US"/>
              </w:rPr>
              <w:t>sector_leisure_intensity_analysis</w:t>
            </w:r>
            <w:proofErr w:type="spellEnd"/>
          </w:p>
        </w:tc>
        <w:tc>
          <w:tcPr>
            <w:tcW w:w="1837" w:type="dxa"/>
          </w:tcPr>
          <w:p w14:paraId="7A4BAA90" w14:textId="1BF6C0A7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40F83F60" w14:textId="77777777" w:rsidTr="00E25DCF">
        <w:tc>
          <w:tcPr>
            <w:tcW w:w="3256" w:type="dxa"/>
          </w:tcPr>
          <w:p w14:paraId="6B25BC5E" w14:textId="6E02E95E" w:rsidR="003B27CF" w:rsidRPr="000648EF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648EF">
              <w:lastRenderedPageBreak/>
              <w:t>sector_retail_intensity_analysis</w:t>
            </w:r>
            <w:proofErr w:type="spellEnd"/>
          </w:p>
        </w:tc>
        <w:tc>
          <w:tcPr>
            <w:tcW w:w="1134" w:type="dxa"/>
          </w:tcPr>
          <w:p w14:paraId="21B847C1" w14:textId="0F2429DA" w:rsidR="003B27CF" w:rsidRPr="0008721B" w:rsidRDefault="003B27CF" w:rsidP="003B27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35A57647" w14:textId="73E1ABE8" w:rsidR="003B27CF" w:rsidRPr="000648EF" w:rsidRDefault="003B27CF" w:rsidP="003B27CF">
            <w:pPr>
              <w:pStyle w:val="TabRow"/>
              <w:rPr>
                <w:lang w:val="en-US"/>
              </w:rPr>
            </w:pPr>
            <w:proofErr w:type="spellStart"/>
            <w:r w:rsidRPr="000648EF">
              <w:t>sector_retail_intensity_analysis</w:t>
            </w:r>
            <w:proofErr w:type="spellEnd"/>
          </w:p>
        </w:tc>
        <w:tc>
          <w:tcPr>
            <w:tcW w:w="1837" w:type="dxa"/>
          </w:tcPr>
          <w:p w14:paraId="27B7605B" w14:textId="72136CC8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3B27CF" w:rsidRPr="009B63E6" w14:paraId="1F972689" w14:textId="77777777" w:rsidTr="00E25DCF">
        <w:tc>
          <w:tcPr>
            <w:tcW w:w="3256" w:type="dxa"/>
          </w:tcPr>
          <w:p w14:paraId="3C71E641" w14:textId="01F74FBB" w:rsidR="003B27CF" w:rsidRPr="0008721B" w:rsidRDefault="003B27CF" w:rsidP="003B27CF">
            <w:pPr>
              <w:pStyle w:val="TabRow"/>
            </w:pPr>
            <w:proofErr w:type="spellStart"/>
            <w:r w:rsidRPr="0008721B">
              <w:t>sector_education_intensity_analysis</w:t>
            </w:r>
            <w:proofErr w:type="spellEnd"/>
          </w:p>
        </w:tc>
        <w:tc>
          <w:tcPr>
            <w:tcW w:w="1134" w:type="dxa"/>
          </w:tcPr>
          <w:p w14:paraId="789B0DB2" w14:textId="38F2CBBE" w:rsidR="003B27CF" w:rsidRDefault="003B27CF" w:rsidP="003B27CF">
            <w:pPr>
              <w:pStyle w:val="TabRow"/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6F696DCE" w14:textId="77951018" w:rsidR="003B27CF" w:rsidRPr="0008721B" w:rsidRDefault="003B27CF" w:rsidP="003B27CF">
            <w:pPr>
              <w:pStyle w:val="TabRow"/>
            </w:pPr>
            <w:proofErr w:type="spellStart"/>
            <w:r w:rsidRPr="0008721B">
              <w:t>sector_education_intensity_analysis</w:t>
            </w:r>
            <w:proofErr w:type="spellEnd"/>
          </w:p>
        </w:tc>
        <w:tc>
          <w:tcPr>
            <w:tcW w:w="1837" w:type="dxa"/>
          </w:tcPr>
          <w:p w14:paraId="3AA679B0" w14:textId="56E62A0C" w:rsidR="003B27CF" w:rsidRDefault="003B27CF" w:rsidP="003B27CF">
            <w:pPr>
              <w:pStyle w:val="TabRow"/>
              <w:rPr>
                <w:lang w:val="en-US"/>
              </w:rPr>
            </w:pPr>
            <w:r w:rsidRPr="001F450D">
              <w:rPr>
                <w:lang w:val="en-US"/>
              </w:rPr>
              <w:t>projects/XXX/</w:t>
            </w:r>
            <w:proofErr w:type="spellStart"/>
            <w:r w:rsidRPr="001F450D">
              <w:rPr>
                <w:lang w:val="en-US"/>
              </w:rPr>
              <w:t>qgis_output</w:t>
            </w:r>
            <w:proofErr w:type="spellEnd"/>
            <w:r w:rsidRPr="001F450D">
              <w:rPr>
                <w:lang w:val="en-US"/>
              </w:rPr>
              <w:t>/Model5_UrbanCentrality UND</w:t>
            </w:r>
            <w:r w:rsidRPr="001F450D">
              <w:rPr>
                <w:lang w:val="en-US"/>
              </w:rPr>
              <w:br/>
              <w:t>projects/XXX/processed/</w:t>
            </w:r>
            <w:proofErr w:type="spellStart"/>
            <w:r w:rsidRPr="001F450D">
              <w:rPr>
                <w:lang w:val="en-US"/>
              </w:rPr>
              <w:t>ptv_visum</w:t>
            </w:r>
            <w:proofErr w:type="spellEnd"/>
            <w:r w:rsidRPr="001F450D">
              <w:rPr>
                <w:lang w:val="en-US"/>
              </w:rPr>
              <w:t>/shapefile/POI</w:t>
            </w:r>
          </w:p>
        </w:tc>
      </w:tr>
      <w:tr w:rsidR="000648EF" w:rsidRPr="009B63E6" w14:paraId="5D11778C" w14:textId="77777777" w:rsidTr="00E25DCF">
        <w:tc>
          <w:tcPr>
            <w:tcW w:w="3256" w:type="dxa"/>
          </w:tcPr>
          <w:p w14:paraId="58FDA787" w14:textId="3CFCCFBB" w:rsidR="000648EF" w:rsidRPr="0008721B" w:rsidRDefault="000648EF" w:rsidP="000648EF">
            <w:pPr>
              <w:pStyle w:val="TabRow"/>
            </w:pPr>
            <w:proofErr w:type="spellStart"/>
            <w:r w:rsidRPr="0008721B">
              <w:t>sector_government_intensity_analysis</w:t>
            </w:r>
            <w:proofErr w:type="spellEnd"/>
          </w:p>
        </w:tc>
        <w:tc>
          <w:tcPr>
            <w:tcW w:w="1134" w:type="dxa"/>
          </w:tcPr>
          <w:p w14:paraId="1610B8B1" w14:textId="50055CB9" w:rsidR="000648EF" w:rsidRDefault="00AA4ECA" w:rsidP="000648EF">
            <w:pPr>
              <w:pStyle w:val="TabRow"/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1A8A1F31" w14:textId="49BA030A" w:rsidR="000648EF" w:rsidRPr="0008721B" w:rsidRDefault="000648EF" w:rsidP="000648EF">
            <w:pPr>
              <w:pStyle w:val="TabRow"/>
            </w:pPr>
            <w:proofErr w:type="spellStart"/>
            <w:r w:rsidRPr="0008721B">
              <w:t>sector_government_intensity_analysis</w:t>
            </w:r>
            <w:proofErr w:type="spellEnd"/>
          </w:p>
        </w:tc>
        <w:tc>
          <w:tcPr>
            <w:tcW w:w="1837" w:type="dxa"/>
          </w:tcPr>
          <w:p w14:paraId="3FDB59D1" w14:textId="5A58A18B" w:rsidR="000648EF" w:rsidRDefault="000648EF" w:rsidP="000648E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5_</w:t>
            </w:r>
            <w:r w:rsidR="00E71D3C">
              <w:rPr>
                <w:lang w:val="en-US"/>
              </w:rPr>
              <w:t>UrbanCentrality</w:t>
            </w:r>
            <w:r w:rsidR="003B27CF">
              <w:rPr>
                <w:lang w:val="en-US"/>
              </w:rPr>
              <w:t xml:space="preserve"> UND</w:t>
            </w:r>
            <w:r w:rsidR="003B27CF">
              <w:rPr>
                <w:lang w:val="en-US"/>
              </w:rPr>
              <w:br/>
              <w:t>projects/XXX/processed/</w:t>
            </w:r>
            <w:proofErr w:type="spellStart"/>
            <w:r w:rsidR="003B27CF">
              <w:rPr>
                <w:lang w:val="en-US"/>
              </w:rPr>
              <w:t>ptv_visum</w:t>
            </w:r>
            <w:proofErr w:type="spellEnd"/>
            <w:r w:rsidR="003B27CF">
              <w:rPr>
                <w:lang w:val="en-US"/>
              </w:rPr>
              <w:t>/shapefile/POI</w:t>
            </w:r>
          </w:p>
        </w:tc>
      </w:tr>
    </w:tbl>
    <w:p w14:paraId="5FFA0345" w14:textId="77777777" w:rsidR="00BB5CCC" w:rsidRDefault="00BB5CCC" w:rsidP="00BB5CCC">
      <w:pPr>
        <w:pStyle w:val="L1-03"/>
        <w:numPr>
          <w:ilvl w:val="0"/>
          <w:numId w:val="0"/>
        </w:numPr>
        <w:rPr>
          <w:lang w:val="en-US"/>
        </w:rPr>
      </w:pPr>
    </w:p>
    <w:p w14:paraId="09103E6F" w14:textId="303A2C79" w:rsidR="00BB5CCC" w:rsidRPr="00C00BAB" w:rsidRDefault="00C00BAB" w:rsidP="00C00BAB">
      <w:pPr>
        <w:pStyle w:val="L1-03"/>
      </w:pPr>
      <w:r w:rsidRPr="00C00BAB">
        <w:t xml:space="preserve">Kurzbeschreibung: Verarbeitet alle versorgungsrelevanten Points </w:t>
      </w:r>
      <w:proofErr w:type="spellStart"/>
      <w:r w:rsidRPr="00C00BAB">
        <w:t>of</w:t>
      </w:r>
      <w:proofErr w:type="spellEnd"/>
      <w:r w:rsidRPr="00C00BAB">
        <w:t xml:space="preserve"> Interest (POIs) und Landnutzungen aus OpenStreetMap (aufgeteilt in 5 funktionale Sektoren: Government, Education, Retail, Leisure, </w:t>
      </w:r>
      <w:proofErr w:type="spellStart"/>
      <w:r w:rsidRPr="00C00BAB">
        <w:t>Healthcare</w:t>
      </w:r>
      <w:proofErr w:type="spellEnd"/>
      <w:r w:rsidRPr="00C00BAB">
        <w:t>). Das Modell filtert, bereinigt Duplikate, gewichtet die Einrichtungen hierarchisch und berechnet über Kernel-Dichte-Schätzungen (KDE) sektorspezifische sowie aggregierte Intensitätsraster. Über eine Lokale-Maxima-Analyse (</w:t>
      </w:r>
      <w:proofErr w:type="spellStart"/>
      <w:proofErr w:type="gramStart"/>
      <w:r w:rsidRPr="00C00BAB">
        <w:t>r.neighbors</w:t>
      </w:r>
      <w:proofErr w:type="spellEnd"/>
      <w:proofErr w:type="gramEnd"/>
      <w:r w:rsidRPr="00C00BAB">
        <w:t>) ermittelt es bestehende Subzentren (</w:t>
      </w:r>
      <w:proofErr w:type="spellStart"/>
      <w:r w:rsidRPr="00C00BAB">
        <w:t>TypeNo</w:t>
      </w:r>
      <w:proofErr w:type="spellEnd"/>
      <w:r w:rsidRPr="00C00BAB">
        <w:t xml:space="preserve"> 3) und Nahversorgungszentren (</w:t>
      </w:r>
      <w:proofErr w:type="spellStart"/>
      <w:r w:rsidRPr="00C00BAB">
        <w:t>TypeNo</w:t>
      </w:r>
      <w:proofErr w:type="spellEnd"/>
      <w:r w:rsidRPr="00C00BAB">
        <w:t xml:space="preserve"> 4). Abschließend führt ein SQL-Prozess alle Kennzahlen (POI-Anzahlen je Klasse, Sektor-Intensitäten und Shannon-Entropie zur Nutzungsmischung) auf der Zellenebene des multiskalaren Verkehrsnetzes zusammen.</w:t>
      </w:r>
    </w:p>
    <w:p w14:paraId="1CD433B4" w14:textId="77777777" w:rsidR="0073753A" w:rsidRPr="00C00BAB" w:rsidRDefault="0073753A" w:rsidP="0073753A">
      <w:pPr>
        <w:pStyle w:val="T-12"/>
      </w:pPr>
    </w:p>
    <w:p w14:paraId="24DAC2A4" w14:textId="64BED340" w:rsidR="0031325E" w:rsidRPr="0031325E" w:rsidRDefault="00846FEA" w:rsidP="0031325E">
      <w:pPr>
        <w:pStyle w:val="berschrift1"/>
        <w:rPr>
          <w:lang w:val="en-US"/>
        </w:rPr>
      </w:pPr>
      <w:r w:rsidRPr="00846FEA">
        <w:t>Model6_ZoneAssembler</w:t>
      </w:r>
      <w:r w:rsidR="0031325E" w:rsidRPr="00AB1D0D">
        <w:rPr>
          <w:lang w:val="en-US"/>
        </w:rPr>
        <w:t>.model3</w:t>
      </w:r>
    </w:p>
    <w:p w14:paraId="4FCF7EB9" w14:textId="0E9FD5D3" w:rsidR="00762ABC" w:rsidRDefault="00762ABC" w:rsidP="00762ABC">
      <w:pPr>
        <w:pStyle w:val="L1-03"/>
      </w:pPr>
      <w:r>
        <w:t>Input: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846FEA" w14:paraId="6C30F2D5" w14:textId="77777777" w:rsidTr="00E25DCF">
        <w:tc>
          <w:tcPr>
            <w:tcW w:w="3256" w:type="dxa"/>
            <w:shd w:val="clear" w:color="auto" w:fill="E7E6E6" w:themeFill="background2"/>
          </w:tcPr>
          <w:p w14:paraId="1BCBCB76" w14:textId="77777777" w:rsidR="00846FEA" w:rsidRDefault="00846FE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74492D67" w14:textId="77777777" w:rsidR="00846FEA" w:rsidRDefault="00846FE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365FC9D2" w14:textId="77777777" w:rsidR="00846FEA" w:rsidRDefault="00846FE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13CE4B71" w14:textId="77777777" w:rsidR="00846FEA" w:rsidRDefault="00846FE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846FEA" w:rsidRPr="009B63E6" w14:paraId="54909293" w14:textId="77777777" w:rsidTr="00E25DCF">
        <w:tc>
          <w:tcPr>
            <w:tcW w:w="3256" w:type="dxa"/>
          </w:tcPr>
          <w:p w14:paraId="2CE0CBD8" w14:textId="6157F1D9" w:rsidR="00846FEA" w:rsidRPr="00BB5CCC" w:rsidRDefault="00DD6C97" w:rsidP="00E25DCF">
            <w:pPr>
              <w:pStyle w:val="TabRow"/>
              <w:rPr>
                <w:lang w:val="en-US"/>
              </w:rPr>
            </w:pPr>
            <w:r w:rsidRPr="00DD6C97">
              <w:rPr>
                <w:lang w:val="en-US"/>
              </w:rPr>
              <w:t>zone_paia1ia2_model5</w:t>
            </w:r>
          </w:p>
        </w:tc>
        <w:tc>
          <w:tcPr>
            <w:tcW w:w="1134" w:type="dxa"/>
          </w:tcPr>
          <w:p w14:paraId="46F8D7B0" w14:textId="77777777" w:rsidR="00846FEA" w:rsidRDefault="00846FEA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537759F2" w14:textId="42471B2B" w:rsidR="00846FEA" w:rsidRDefault="004C7B5E" w:rsidP="00E25DCF">
            <w:pPr>
              <w:pStyle w:val="TabRow"/>
              <w:rPr>
                <w:lang w:val="en-US"/>
              </w:rPr>
            </w:pPr>
            <w:r w:rsidRPr="00DD6C97">
              <w:rPr>
                <w:lang w:val="en-US"/>
              </w:rPr>
              <w:t>zone_paia1ia2_model5</w:t>
            </w:r>
          </w:p>
        </w:tc>
        <w:tc>
          <w:tcPr>
            <w:tcW w:w="1837" w:type="dxa"/>
          </w:tcPr>
          <w:p w14:paraId="24C27F0B" w14:textId="06A5D707" w:rsidR="00846FEA" w:rsidRDefault="004C7B5E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5_UrbanCentrality</w:t>
            </w:r>
          </w:p>
        </w:tc>
      </w:tr>
      <w:tr w:rsidR="003A0E3A" w:rsidRPr="009B63E6" w14:paraId="6C645C22" w14:textId="77777777" w:rsidTr="00E25DCF">
        <w:tc>
          <w:tcPr>
            <w:tcW w:w="3256" w:type="dxa"/>
          </w:tcPr>
          <w:p w14:paraId="3BD687FE" w14:textId="306093F9" w:rsidR="003A0E3A" w:rsidRPr="00DD6C97" w:rsidRDefault="003A0E3A" w:rsidP="003A0E3A">
            <w:pPr>
              <w:pStyle w:val="TabRow"/>
              <w:rPr>
                <w:lang w:val="en-US"/>
              </w:rPr>
            </w:pPr>
            <w:r w:rsidRPr="004C7B5E">
              <w:t>zone_adm2_typeno_model2</w:t>
            </w:r>
          </w:p>
        </w:tc>
        <w:tc>
          <w:tcPr>
            <w:tcW w:w="1134" w:type="dxa"/>
          </w:tcPr>
          <w:p w14:paraId="302BEED2" w14:textId="3E609B56" w:rsidR="003A0E3A" w:rsidRPr="003C2716" w:rsidRDefault="003A0E3A" w:rsidP="003A0E3A">
            <w:pPr>
              <w:pStyle w:val="TabRow"/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2075B613" w14:textId="2D731603" w:rsidR="003A0E3A" w:rsidRPr="00DD6C97" w:rsidRDefault="003A0E3A" w:rsidP="003A0E3A">
            <w:pPr>
              <w:pStyle w:val="TabRow"/>
              <w:rPr>
                <w:lang w:val="en-US"/>
              </w:rPr>
            </w:pPr>
            <w:r w:rsidRPr="00962D25">
              <w:t>zone_adm2_typeno</w:t>
            </w:r>
          </w:p>
        </w:tc>
        <w:tc>
          <w:tcPr>
            <w:tcW w:w="1837" w:type="dxa"/>
          </w:tcPr>
          <w:p w14:paraId="5ED6AAD3" w14:textId="33202BAF" w:rsidR="003A0E3A" w:rsidRDefault="003A0E3A" w:rsidP="003A0E3A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Model2_ZoneClass</w:t>
            </w:r>
          </w:p>
        </w:tc>
      </w:tr>
      <w:tr w:rsidR="00F252A3" w:rsidRPr="009B63E6" w14:paraId="52E57CDC" w14:textId="77777777" w:rsidTr="00E25DCF">
        <w:tc>
          <w:tcPr>
            <w:tcW w:w="3256" w:type="dxa"/>
          </w:tcPr>
          <w:p w14:paraId="1DF51482" w14:textId="0F1FE5EB" w:rsidR="00F252A3" w:rsidRPr="004C7B5E" w:rsidRDefault="00F252A3" w:rsidP="00F252A3">
            <w:pPr>
              <w:pStyle w:val="TabRow"/>
            </w:pPr>
            <w:r w:rsidRPr="00F252A3">
              <w:t>mainzone_paia1ia2_model4</w:t>
            </w:r>
          </w:p>
        </w:tc>
        <w:tc>
          <w:tcPr>
            <w:tcW w:w="1134" w:type="dxa"/>
          </w:tcPr>
          <w:p w14:paraId="5E2091A5" w14:textId="1428CA88" w:rsidR="00F252A3" w:rsidRPr="003C2716" w:rsidRDefault="00F252A3" w:rsidP="00F252A3">
            <w:pPr>
              <w:pStyle w:val="TabRow"/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22805FA7" w14:textId="10F79CAB" w:rsidR="00F252A3" w:rsidRPr="00962D25" w:rsidRDefault="00F252A3" w:rsidP="00F252A3">
            <w:pPr>
              <w:pStyle w:val="TabRow"/>
            </w:pPr>
            <w:r w:rsidRPr="00484CC4">
              <w:t>mainzone_pa_ia1_ia2</w:t>
            </w:r>
          </w:p>
        </w:tc>
        <w:tc>
          <w:tcPr>
            <w:tcW w:w="1837" w:type="dxa"/>
          </w:tcPr>
          <w:p w14:paraId="31E2550C" w14:textId="06420525" w:rsidR="00F252A3" w:rsidRDefault="00F252A3" w:rsidP="00F252A3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484CC4">
              <w:rPr>
                <w:lang w:val="en-US"/>
              </w:rPr>
              <w:t>Model4_TierAssign</w:t>
            </w:r>
          </w:p>
        </w:tc>
      </w:tr>
      <w:tr w:rsidR="00C7798A" w:rsidRPr="009B63E6" w14:paraId="08F71591" w14:textId="77777777" w:rsidTr="00E25DCF">
        <w:tc>
          <w:tcPr>
            <w:tcW w:w="3256" w:type="dxa"/>
          </w:tcPr>
          <w:p w14:paraId="20B748BA" w14:textId="22666C28" w:rsidR="00C7798A" w:rsidRPr="00F252A3" w:rsidRDefault="00C7798A" w:rsidP="00C7798A">
            <w:pPr>
              <w:pStyle w:val="TabRow"/>
            </w:pPr>
            <w:r w:rsidRPr="00C7798A">
              <w:t>adm1_mainzone_model1</w:t>
            </w:r>
          </w:p>
        </w:tc>
        <w:tc>
          <w:tcPr>
            <w:tcW w:w="1134" w:type="dxa"/>
          </w:tcPr>
          <w:p w14:paraId="326DD99E" w14:textId="78CEC169" w:rsidR="00C7798A" w:rsidRPr="003C2716" w:rsidRDefault="00C7798A" w:rsidP="00C7798A">
            <w:pPr>
              <w:pStyle w:val="TabRow"/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3B425844" w14:textId="3ADBEF10" w:rsidR="00C7798A" w:rsidRPr="00484CC4" w:rsidRDefault="00C7798A" w:rsidP="00C7798A">
            <w:pPr>
              <w:pStyle w:val="TabRow"/>
            </w:pPr>
            <w:r>
              <w:t>adm1</w:t>
            </w:r>
          </w:p>
        </w:tc>
        <w:tc>
          <w:tcPr>
            <w:tcW w:w="1837" w:type="dxa"/>
          </w:tcPr>
          <w:p w14:paraId="7B4108AF" w14:textId="226F011F" w:rsidR="00C7798A" w:rsidRDefault="00C7798A" w:rsidP="00C7798A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model1_DataPrep/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C3024C" w:rsidRPr="009B63E6" w14:paraId="69BA1E83" w14:textId="77777777" w:rsidTr="00E25DCF">
        <w:tc>
          <w:tcPr>
            <w:tcW w:w="3256" w:type="dxa"/>
          </w:tcPr>
          <w:p w14:paraId="2D69FFCE" w14:textId="3ADD9EAE" w:rsidR="00C3024C" w:rsidRPr="00C7798A" w:rsidRDefault="00C3024C" w:rsidP="00C3024C">
            <w:pPr>
              <w:pStyle w:val="TabRow"/>
            </w:pPr>
            <w:proofErr w:type="spellStart"/>
            <w:r w:rsidRPr="00C3024C">
              <w:t>pop_raster_corr</w:t>
            </w:r>
            <w:proofErr w:type="spellEnd"/>
          </w:p>
        </w:tc>
        <w:tc>
          <w:tcPr>
            <w:tcW w:w="1134" w:type="dxa"/>
          </w:tcPr>
          <w:p w14:paraId="56874439" w14:textId="7471E332" w:rsidR="00C3024C" w:rsidRPr="003C2716" w:rsidRDefault="00C3024C" w:rsidP="00C3024C">
            <w:pPr>
              <w:pStyle w:val="TabRow"/>
            </w:pPr>
            <w:r>
              <w:rPr>
                <w:lang w:val="en-US"/>
              </w:rPr>
              <w:t>Raster</w:t>
            </w:r>
          </w:p>
        </w:tc>
        <w:tc>
          <w:tcPr>
            <w:tcW w:w="2268" w:type="dxa"/>
          </w:tcPr>
          <w:p w14:paraId="1E511600" w14:textId="5025EC13" w:rsidR="00C3024C" w:rsidRDefault="00C3024C" w:rsidP="00C3024C">
            <w:pPr>
              <w:pStyle w:val="TabRow"/>
            </w:pPr>
            <w:proofErr w:type="spellStart"/>
            <w:r w:rsidRPr="009F2A1B">
              <w:t>pop_raster_corr</w:t>
            </w:r>
            <w:proofErr w:type="spellEnd"/>
          </w:p>
        </w:tc>
        <w:tc>
          <w:tcPr>
            <w:tcW w:w="1837" w:type="dxa"/>
          </w:tcPr>
          <w:p w14:paraId="27C5C8EE" w14:textId="59DE78EE" w:rsidR="00C3024C" w:rsidRDefault="00C3024C" w:rsidP="00C3024C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>
              <w:rPr>
                <w:lang w:val="en-US"/>
              </w:rPr>
              <w:t>model1_DataPrep/</w:t>
            </w:r>
            <w:r w:rsidRPr="00E675B6">
              <w:rPr>
                <w:lang w:val="en-US"/>
              </w:rPr>
              <w:t xml:space="preserve"> </w:t>
            </w:r>
          </w:p>
        </w:tc>
      </w:tr>
      <w:tr w:rsidR="00FC28F9" w:rsidRPr="009B63E6" w14:paraId="443BE4CC" w14:textId="77777777" w:rsidTr="00E25DCF">
        <w:tc>
          <w:tcPr>
            <w:tcW w:w="3256" w:type="dxa"/>
          </w:tcPr>
          <w:p w14:paraId="00424DD0" w14:textId="646E2C2D" w:rsidR="00FC28F9" w:rsidRPr="00FC28F9" w:rsidRDefault="00FC28F9" w:rsidP="00FC28F9">
            <w:pPr>
              <w:pStyle w:val="TabRow"/>
              <w:rPr>
                <w:lang w:val="en-US"/>
              </w:rPr>
            </w:pPr>
            <w:proofErr w:type="spellStart"/>
            <w:r w:rsidRPr="00FC28F9">
              <w:rPr>
                <w:lang w:val="en-US"/>
              </w:rPr>
              <w:lastRenderedPageBreak/>
              <w:t>osm_city_coordinates_of_the_entire_country</w:t>
            </w:r>
            <w:proofErr w:type="spellEnd"/>
          </w:p>
        </w:tc>
        <w:tc>
          <w:tcPr>
            <w:tcW w:w="1134" w:type="dxa"/>
          </w:tcPr>
          <w:p w14:paraId="0AAFC28A" w14:textId="0B621598" w:rsidR="00FC28F9" w:rsidRDefault="00FC28F9" w:rsidP="00FC28F9">
            <w:pPr>
              <w:pStyle w:val="TabRow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Vektor-Punkt</w:t>
            </w:r>
            <w:proofErr w:type="spellEnd"/>
          </w:p>
        </w:tc>
        <w:tc>
          <w:tcPr>
            <w:tcW w:w="2268" w:type="dxa"/>
          </w:tcPr>
          <w:p w14:paraId="13C6CE6D" w14:textId="4CE32908" w:rsidR="00FC28F9" w:rsidRPr="00FC28F9" w:rsidRDefault="00FC28F9" w:rsidP="00FC28F9">
            <w:pPr>
              <w:pStyle w:val="TabRow"/>
              <w:rPr>
                <w:lang w:val="en-US"/>
              </w:rPr>
            </w:pPr>
            <w:proofErr w:type="spellStart"/>
            <w:r w:rsidRPr="00727AE9">
              <w:t>osm_</w:t>
            </w:r>
            <w:proofErr w:type="gramStart"/>
            <w:r w:rsidRPr="00727AE9">
              <w:t>cities.gpkg</w:t>
            </w:r>
            <w:proofErr w:type="spellEnd"/>
            <w:proofErr w:type="gramEnd"/>
          </w:p>
        </w:tc>
        <w:tc>
          <w:tcPr>
            <w:tcW w:w="1837" w:type="dxa"/>
          </w:tcPr>
          <w:p w14:paraId="4CE9E67B" w14:textId="41A9F651" w:rsidR="00FC28F9" w:rsidRDefault="00FC28F9" w:rsidP="00FC28F9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projects/XXX/processed/</w:t>
            </w:r>
            <w:proofErr w:type="spellStart"/>
            <w:r>
              <w:rPr>
                <w:lang w:val="en-US"/>
              </w:rPr>
              <w:t>osm</w:t>
            </w:r>
            <w:proofErr w:type="spellEnd"/>
            <w:r>
              <w:rPr>
                <w:lang w:val="en-US"/>
              </w:rPr>
              <w:t>/03_features</w:t>
            </w:r>
          </w:p>
        </w:tc>
      </w:tr>
      <w:tr w:rsidR="0056206D" w14:paraId="0573F48E" w14:textId="77777777" w:rsidTr="00E25DCF">
        <w:tc>
          <w:tcPr>
            <w:tcW w:w="3256" w:type="dxa"/>
          </w:tcPr>
          <w:p w14:paraId="4A039D52" w14:textId="5D7C6419" w:rsidR="0056206D" w:rsidRPr="00FC28F9" w:rsidRDefault="0056206D" w:rsidP="0056206D">
            <w:pPr>
              <w:pStyle w:val="TabRow"/>
              <w:rPr>
                <w:lang w:val="en-US"/>
              </w:rPr>
            </w:pPr>
            <w:proofErr w:type="spellStart"/>
            <w:r w:rsidRPr="0056206D">
              <w:t>local_crs</w:t>
            </w:r>
            <w:proofErr w:type="spellEnd"/>
          </w:p>
        </w:tc>
        <w:tc>
          <w:tcPr>
            <w:tcW w:w="1134" w:type="dxa"/>
          </w:tcPr>
          <w:p w14:paraId="07B72763" w14:textId="36018006" w:rsidR="0056206D" w:rsidRDefault="0056206D" w:rsidP="0056206D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CRS</w:t>
            </w:r>
          </w:p>
        </w:tc>
        <w:tc>
          <w:tcPr>
            <w:tcW w:w="2268" w:type="dxa"/>
          </w:tcPr>
          <w:p w14:paraId="186EB737" w14:textId="729929D6" w:rsidR="0056206D" w:rsidRPr="00727AE9" w:rsidRDefault="0056206D" w:rsidP="0056206D">
            <w:pPr>
              <w:pStyle w:val="TabRow"/>
            </w:pPr>
            <w:r>
              <w:rPr>
                <w:lang w:val="en-US"/>
              </w:rPr>
              <w:t>local_crs.txt</w:t>
            </w:r>
          </w:p>
        </w:tc>
        <w:tc>
          <w:tcPr>
            <w:tcW w:w="1837" w:type="dxa"/>
          </w:tcPr>
          <w:p w14:paraId="6A777FEF" w14:textId="78E6F7C4" w:rsidR="0056206D" w:rsidRDefault="0056206D" w:rsidP="0056206D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projects/XXX/input</w:t>
            </w:r>
          </w:p>
        </w:tc>
      </w:tr>
    </w:tbl>
    <w:p w14:paraId="396CBE42" w14:textId="77777777" w:rsidR="00846FEA" w:rsidRPr="00846FEA" w:rsidRDefault="00846FEA" w:rsidP="00846FEA">
      <w:pPr>
        <w:pStyle w:val="L1-03"/>
        <w:numPr>
          <w:ilvl w:val="0"/>
          <w:numId w:val="0"/>
        </w:numPr>
        <w:ind w:left="284" w:hanging="284"/>
        <w:rPr>
          <w:lang w:val="en-US"/>
        </w:rPr>
      </w:pPr>
    </w:p>
    <w:p w14:paraId="25B3B200" w14:textId="4D20D5D0" w:rsidR="0031325E" w:rsidRDefault="0031325E" w:rsidP="00762ABC">
      <w:pPr>
        <w:pStyle w:val="L1-03"/>
      </w:pPr>
      <w:r>
        <w:t>Output</w:t>
      </w:r>
      <w:r w:rsidR="001C6B26">
        <w:t>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2268"/>
        <w:gridCol w:w="1837"/>
      </w:tblGrid>
      <w:tr w:rsidR="00846FEA" w14:paraId="1A4B5D88" w14:textId="77777777" w:rsidTr="00E25DCF">
        <w:tc>
          <w:tcPr>
            <w:tcW w:w="3256" w:type="dxa"/>
            <w:shd w:val="clear" w:color="auto" w:fill="E7E6E6" w:themeFill="background2"/>
          </w:tcPr>
          <w:p w14:paraId="4BB035B5" w14:textId="77777777" w:rsidR="00846FEA" w:rsidRDefault="00846FE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QGIS</w:t>
            </w:r>
          </w:p>
        </w:tc>
        <w:tc>
          <w:tcPr>
            <w:tcW w:w="1134" w:type="dxa"/>
            <w:shd w:val="clear" w:color="auto" w:fill="E7E6E6" w:themeFill="background2"/>
          </w:tcPr>
          <w:p w14:paraId="42094B27" w14:textId="77777777" w:rsidR="00846FEA" w:rsidRDefault="00846FE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</w:tcPr>
          <w:p w14:paraId="7994EE4E" w14:textId="77777777" w:rsidR="00846FEA" w:rsidRDefault="00846FEA" w:rsidP="00E25DCF">
            <w:pPr>
              <w:pStyle w:val="TabHeader"/>
              <w:rPr>
                <w:lang w:val="en-US"/>
              </w:rPr>
            </w:pPr>
            <w:r>
              <w:rPr>
                <w:lang w:val="en-US"/>
              </w:rPr>
              <w:t>Name Tool</w:t>
            </w:r>
          </w:p>
        </w:tc>
        <w:tc>
          <w:tcPr>
            <w:tcW w:w="1837" w:type="dxa"/>
            <w:shd w:val="clear" w:color="auto" w:fill="E7E6E6" w:themeFill="background2"/>
          </w:tcPr>
          <w:p w14:paraId="6187300D" w14:textId="77777777" w:rsidR="00846FEA" w:rsidRDefault="00846FEA" w:rsidP="00E25DCF">
            <w:pPr>
              <w:pStyle w:val="TabHead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Speicherort</w:t>
            </w:r>
            <w:proofErr w:type="spellEnd"/>
          </w:p>
        </w:tc>
      </w:tr>
      <w:tr w:rsidR="00846FEA" w:rsidRPr="009B63E6" w14:paraId="1F1FC53A" w14:textId="77777777" w:rsidTr="00E25DCF">
        <w:tc>
          <w:tcPr>
            <w:tcW w:w="3256" w:type="dxa"/>
          </w:tcPr>
          <w:p w14:paraId="584FF914" w14:textId="62A6FFBC" w:rsidR="00846FEA" w:rsidRPr="003C2716" w:rsidRDefault="0056206D" w:rsidP="00E25DCF">
            <w:pPr>
              <w:pStyle w:val="TabRow"/>
              <w:rPr>
                <w:lang w:val="en-US"/>
              </w:rPr>
            </w:pPr>
            <w:proofErr w:type="spellStart"/>
            <w:r w:rsidRPr="0056206D">
              <w:t>zones</w:t>
            </w:r>
            <w:proofErr w:type="spellEnd"/>
          </w:p>
        </w:tc>
        <w:tc>
          <w:tcPr>
            <w:tcW w:w="1134" w:type="dxa"/>
          </w:tcPr>
          <w:p w14:paraId="0F1369D5" w14:textId="77777777" w:rsidR="00846FEA" w:rsidRDefault="00846FEA" w:rsidP="00E25DCF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76CFC3A0" w14:textId="2F2283FD" w:rsidR="00846FEA" w:rsidRDefault="002F5F41" w:rsidP="00E25DCF">
            <w:pPr>
              <w:pStyle w:val="TabRow"/>
              <w:rPr>
                <w:lang w:val="en-US"/>
              </w:rPr>
            </w:pPr>
            <w:proofErr w:type="spellStart"/>
            <w:r w:rsidRPr="002F5F41">
              <w:t>zones</w:t>
            </w:r>
            <w:proofErr w:type="spellEnd"/>
          </w:p>
        </w:tc>
        <w:tc>
          <w:tcPr>
            <w:tcW w:w="1837" w:type="dxa"/>
          </w:tcPr>
          <w:p w14:paraId="1B90DA9F" w14:textId="67F769AD" w:rsidR="00846FEA" w:rsidRDefault="00846FEA" w:rsidP="00E25DCF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 w:rsidR="002F5F41">
              <w:rPr>
                <w:lang w:val="en-US"/>
              </w:rPr>
              <w:t>6</w:t>
            </w:r>
            <w:r>
              <w:rPr>
                <w:lang w:val="en-US"/>
              </w:rPr>
              <w:t>_</w:t>
            </w:r>
            <w:r w:rsidR="002F5F41">
              <w:rPr>
                <w:lang w:val="en-US"/>
              </w:rPr>
              <w:t>ZoneAssembler UND</w:t>
            </w:r>
            <w:r w:rsidR="002F5F41">
              <w:rPr>
                <w:lang w:val="en-US"/>
              </w:rPr>
              <w:br/>
              <w:t>projects/XXX/</w:t>
            </w:r>
            <w:r w:rsidR="007507AA">
              <w:rPr>
                <w:lang w:val="en-US"/>
              </w:rPr>
              <w:t>processed/</w:t>
            </w:r>
            <w:proofErr w:type="spellStart"/>
            <w:r w:rsidR="002F5F41">
              <w:rPr>
                <w:lang w:val="en-US"/>
              </w:rPr>
              <w:t>ptv_visum_shapefile</w:t>
            </w:r>
            <w:proofErr w:type="spellEnd"/>
            <w:r w:rsidR="002F5F41">
              <w:rPr>
                <w:lang w:val="en-US"/>
              </w:rPr>
              <w:t>/zones</w:t>
            </w:r>
            <w:r w:rsidR="007507AA">
              <w:rPr>
                <w:lang w:val="en-US"/>
              </w:rPr>
              <w:t>/</w:t>
            </w:r>
            <w:proofErr w:type="spellStart"/>
            <w:r w:rsidR="007507AA">
              <w:rPr>
                <w:lang w:val="en-US"/>
              </w:rPr>
              <w:t>zones.shp</w:t>
            </w:r>
            <w:proofErr w:type="spellEnd"/>
          </w:p>
        </w:tc>
      </w:tr>
      <w:tr w:rsidR="007507AA" w:rsidRPr="009B63E6" w14:paraId="5FEF443A" w14:textId="77777777" w:rsidTr="00E25DCF">
        <w:tc>
          <w:tcPr>
            <w:tcW w:w="3256" w:type="dxa"/>
          </w:tcPr>
          <w:p w14:paraId="0B42F01A" w14:textId="080B3DB3" w:rsidR="007507AA" w:rsidRPr="007507AA" w:rsidRDefault="007507AA" w:rsidP="007507AA">
            <w:pPr>
              <w:pStyle w:val="TabRow"/>
              <w:rPr>
                <w:lang w:val="en-US"/>
              </w:rPr>
            </w:pPr>
            <w:proofErr w:type="spellStart"/>
            <w:r w:rsidRPr="007507AA">
              <w:t>mainzones</w:t>
            </w:r>
            <w:proofErr w:type="spellEnd"/>
          </w:p>
        </w:tc>
        <w:tc>
          <w:tcPr>
            <w:tcW w:w="1134" w:type="dxa"/>
          </w:tcPr>
          <w:p w14:paraId="2201DF1A" w14:textId="1FC831C6" w:rsidR="007507AA" w:rsidRPr="007507AA" w:rsidRDefault="007507AA" w:rsidP="007507AA">
            <w:pPr>
              <w:pStyle w:val="TabRow"/>
              <w:rPr>
                <w:lang w:val="en-US"/>
              </w:rPr>
            </w:pPr>
            <w:r w:rsidRPr="003C2716">
              <w:t>Vektor-</w:t>
            </w:r>
            <w:r>
              <w:t>Polygon</w:t>
            </w:r>
          </w:p>
        </w:tc>
        <w:tc>
          <w:tcPr>
            <w:tcW w:w="2268" w:type="dxa"/>
          </w:tcPr>
          <w:p w14:paraId="3CD8B120" w14:textId="2D694CF9" w:rsidR="007507AA" w:rsidRPr="007507AA" w:rsidRDefault="007507AA" w:rsidP="007507AA">
            <w:pPr>
              <w:pStyle w:val="TabRow"/>
              <w:rPr>
                <w:lang w:val="en-US"/>
              </w:rPr>
            </w:pPr>
            <w:proofErr w:type="spellStart"/>
            <w:r w:rsidRPr="007507AA">
              <w:t>mainzones</w:t>
            </w:r>
            <w:proofErr w:type="spellEnd"/>
          </w:p>
        </w:tc>
        <w:tc>
          <w:tcPr>
            <w:tcW w:w="1837" w:type="dxa"/>
          </w:tcPr>
          <w:p w14:paraId="600FF9CE" w14:textId="32D3C9AE" w:rsidR="007507AA" w:rsidRDefault="007507AA" w:rsidP="007507AA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6_ZoneAssembler UND</w:t>
            </w:r>
            <w:r>
              <w:rPr>
                <w:lang w:val="en-US"/>
              </w:rPr>
              <w:br/>
              <w:t>projects/XXX/processed/ptv_visum_shapefile/mainzones/mainzones.shp</w:t>
            </w:r>
          </w:p>
        </w:tc>
      </w:tr>
      <w:tr w:rsidR="00784EC1" w:rsidRPr="009B63E6" w14:paraId="122E338C" w14:textId="77777777" w:rsidTr="00E25DCF">
        <w:tc>
          <w:tcPr>
            <w:tcW w:w="3256" w:type="dxa"/>
          </w:tcPr>
          <w:p w14:paraId="2FA74F99" w14:textId="6173C578" w:rsidR="00784EC1" w:rsidRPr="007507AA" w:rsidRDefault="00784EC1" w:rsidP="007507AA">
            <w:pPr>
              <w:pStyle w:val="TabRow"/>
            </w:pPr>
            <w:proofErr w:type="spellStart"/>
            <w:r w:rsidRPr="00784EC1">
              <w:t>zone_centroids</w:t>
            </w:r>
            <w:proofErr w:type="spellEnd"/>
          </w:p>
        </w:tc>
        <w:tc>
          <w:tcPr>
            <w:tcW w:w="1134" w:type="dxa"/>
          </w:tcPr>
          <w:p w14:paraId="40A575ED" w14:textId="26107E15" w:rsidR="00784EC1" w:rsidRPr="003C2716" w:rsidRDefault="00784EC1" w:rsidP="007507AA">
            <w:pPr>
              <w:pStyle w:val="TabRow"/>
            </w:pPr>
            <w:r>
              <w:t>Vektor-Punkt</w:t>
            </w:r>
          </w:p>
        </w:tc>
        <w:tc>
          <w:tcPr>
            <w:tcW w:w="2268" w:type="dxa"/>
          </w:tcPr>
          <w:p w14:paraId="26A9DAAB" w14:textId="2D948494" w:rsidR="00784EC1" w:rsidRPr="007507AA" w:rsidRDefault="00784EC1" w:rsidP="007507AA">
            <w:pPr>
              <w:pStyle w:val="TabRow"/>
            </w:pPr>
            <w:proofErr w:type="spellStart"/>
            <w:r w:rsidRPr="00784EC1">
              <w:t>zone_centroids</w:t>
            </w:r>
            <w:proofErr w:type="spellEnd"/>
          </w:p>
        </w:tc>
        <w:tc>
          <w:tcPr>
            <w:tcW w:w="1837" w:type="dxa"/>
          </w:tcPr>
          <w:p w14:paraId="5D36963B" w14:textId="60E40839" w:rsidR="00784EC1" w:rsidRDefault="00784EC1" w:rsidP="007507AA">
            <w:pPr>
              <w:pStyle w:val="TabRow"/>
              <w:rPr>
                <w:lang w:val="en-US"/>
              </w:rPr>
            </w:pPr>
            <w:r>
              <w:rPr>
                <w:lang w:val="en-US"/>
              </w:rPr>
              <w:t>projects/XXX/</w:t>
            </w:r>
            <w:proofErr w:type="spellStart"/>
            <w:r>
              <w:rPr>
                <w:lang w:val="en-US"/>
              </w:rPr>
              <w:t>qgis_output</w:t>
            </w:r>
            <w:proofErr w:type="spellEnd"/>
            <w:r w:rsidRPr="00E675B6">
              <w:rPr>
                <w:lang w:val="en-US"/>
              </w:rPr>
              <w:t>/</w:t>
            </w:r>
            <w:r w:rsidRPr="001C20E8">
              <w:rPr>
                <w:lang w:val="en-US"/>
              </w:rPr>
              <w:t>Model</w:t>
            </w:r>
            <w:r>
              <w:rPr>
                <w:lang w:val="en-US"/>
              </w:rPr>
              <w:t>6_ZoneAssembler</w:t>
            </w:r>
          </w:p>
        </w:tc>
      </w:tr>
    </w:tbl>
    <w:p w14:paraId="2B827AC4" w14:textId="77777777" w:rsidR="00846FEA" w:rsidRPr="00846FEA" w:rsidRDefault="00846FEA" w:rsidP="00846FEA">
      <w:pPr>
        <w:pStyle w:val="L1-03"/>
        <w:numPr>
          <w:ilvl w:val="0"/>
          <w:numId w:val="0"/>
        </w:numPr>
        <w:ind w:left="284" w:hanging="284"/>
        <w:rPr>
          <w:lang w:val="en-US"/>
        </w:rPr>
      </w:pPr>
    </w:p>
    <w:p w14:paraId="1764670E" w14:textId="0AD065DB" w:rsidR="0073753A" w:rsidRPr="00784EC1" w:rsidRDefault="00784EC1" w:rsidP="00762ABC">
      <w:pPr>
        <w:pStyle w:val="L1-03"/>
      </w:pPr>
      <w:r w:rsidRPr="00784EC1">
        <w:t xml:space="preserve">Kurzbeschreibung: Führt als finaler </w:t>
      </w:r>
      <w:r w:rsidR="00DF4DC7">
        <w:t>Zusammenfüg</w:t>
      </w:r>
      <w:r w:rsidRPr="00784EC1">
        <w:t xml:space="preserve">ungs-Schritt die feingliedrigen Kernzonen aus Modell 5 mit dem äußeren Umland (ADM2/ADM1) zu einem topologisch sauberen, räumlich geschlossenen Gesamtzonenmodell für </w:t>
      </w:r>
      <w:proofErr w:type="gramStart"/>
      <w:r w:rsidRPr="00784EC1">
        <w:t>PTV Visum</w:t>
      </w:r>
      <w:proofErr w:type="gramEnd"/>
      <w:r w:rsidRPr="00784EC1">
        <w:t xml:space="preserve"> zusammen. Das Modell schneidet angrenzende Verwaltungsstrukturen am äußeren Rand von IA2 passgenau zu (</w:t>
      </w:r>
      <w:proofErr w:type="spellStart"/>
      <w:r w:rsidRPr="00784EC1">
        <w:rPr>
          <w:i/>
          <w:iCs/>
        </w:rPr>
        <w:t>Difference</w:t>
      </w:r>
      <w:proofErr w:type="spellEnd"/>
      <w:r w:rsidRPr="00784EC1">
        <w:t>) und aggregiert Zonen sowie Hauptzonen. Zudem berechnet es für jede Zone – insbesondere für die neu zugeschnittenen Randzonen – repräsentative Zonen-Schwerpunkte (</w:t>
      </w:r>
      <w:proofErr w:type="spellStart"/>
      <w:r w:rsidRPr="00784EC1">
        <w:t>zone_centroids</w:t>
      </w:r>
      <w:proofErr w:type="spellEnd"/>
      <w:r w:rsidRPr="00784EC1">
        <w:t>) zur späteren Erzeugung der Visum-Anbindungen (</w:t>
      </w:r>
      <w:proofErr w:type="spellStart"/>
      <w:r w:rsidRPr="00784EC1">
        <w:t>Connectors</w:t>
      </w:r>
      <w:proofErr w:type="spellEnd"/>
      <w:r w:rsidRPr="00784EC1">
        <w:t>).</w:t>
      </w:r>
    </w:p>
    <w:p w14:paraId="26570544" w14:textId="6C90F2E8" w:rsidR="00435188" w:rsidRPr="00784EC1" w:rsidRDefault="00435188" w:rsidP="00435188">
      <w:pPr>
        <w:pStyle w:val="T-12"/>
      </w:pPr>
    </w:p>
    <w:p w14:paraId="5D12EA85" w14:textId="39BBD492" w:rsidR="008C78EF" w:rsidRPr="00784EC1" w:rsidRDefault="008C78EF">
      <w:pPr>
        <w:spacing w:line="240" w:lineRule="auto"/>
        <w:jc w:val="left"/>
      </w:pPr>
      <w:r w:rsidRPr="00784EC1">
        <w:br w:type="page"/>
      </w:r>
    </w:p>
    <w:p w14:paraId="6F17B6A9" w14:textId="5FB58A7A" w:rsidR="00435188" w:rsidRDefault="00435188" w:rsidP="00435188">
      <w:pPr>
        <w:pStyle w:val="Titel"/>
      </w:pPr>
      <w:r>
        <w:lastRenderedPageBreak/>
        <w:t>Tool Ordnerstruktur</w:t>
      </w:r>
    </w:p>
    <w:p w14:paraId="0B55FD84" w14:textId="45E7DF21" w:rsidR="005B4374" w:rsidRDefault="005B4374" w:rsidP="005B4374">
      <w:pPr>
        <w:pStyle w:val="TabRow"/>
      </w:pPr>
      <w:bookmarkStart w:id="3" w:name="_Hlk236064111"/>
      <w:proofErr w:type="spellStart"/>
      <w:r>
        <w:t>tool</w:t>
      </w:r>
      <w:proofErr w:type="spellEnd"/>
      <w:r>
        <w:t>/</w:t>
      </w:r>
    </w:p>
    <w:p w14:paraId="7CEB5C2F" w14:textId="77777777" w:rsidR="005B4374" w:rsidRDefault="005B4374" w:rsidP="005B4374">
      <w:pPr>
        <w:pStyle w:val="TabRow"/>
      </w:pPr>
      <w:r>
        <w:t>│</w:t>
      </w:r>
    </w:p>
    <w:p w14:paraId="6C3C6FDB" w14:textId="561ADC84" w:rsidR="005B4374" w:rsidRDefault="005B4374" w:rsidP="005B4374">
      <w:pPr>
        <w:pStyle w:val="TabRow"/>
      </w:pPr>
      <w:r>
        <w:t>├── main.exe                           # Hauptanwendung (</w:t>
      </w:r>
      <w:proofErr w:type="spellStart"/>
      <w:r>
        <w:t>PyQt</w:t>
      </w:r>
      <w:proofErr w:type="spellEnd"/>
      <w:r>
        <w:t xml:space="preserve"> GUI)</w:t>
      </w:r>
    </w:p>
    <w:p w14:paraId="659C1D44" w14:textId="77777777" w:rsidR="005B4374" w:rsidRDefault="005B4374" w:rsidP="005B4374">
      <w:pPr>
        <w:pStyle w:val="TabRow"/>
      </w:pPr>
      <w:r>
        <w:t>│</w:t>
      </w:r>
    </w:p>
    <w:p w14:paraId="311BAB85" w14:textId="77777777" w:rsidR="005B4374" w:rsidRDefault="005B4374" w:rsidP="005B4374">
      <w:pPr>
        <w:pStyle w:val="TabRow"/>
      </w:pPr>
      <w:r>
        <w:t xml:space="preserve">├── </w:t>
      </w:r>
      <w:proofErr w:type="spellStart"/>
      <w:r>
        <w:t>projects</w:t>
      </w:r>
      <w:proofErr w:type="spellEnd"/>
      <w:r>
        <w:t xml:space="preserve">/                          # Modellräume / </w:t>
      </w:r>
      <w:proofErr w:type="spellStart"/>
      <w:r>
        <w:t>Workspaces</w:t>
      </w:r>
      <w:proofErr w:type="spellEnd"/>
    </w:p>
    <w:p w14:paraId="0D8FE3C9" w14:textId="71B23C2E" w:rsidR="005B4374" w:rsidRDefault="005B4374" w:rsidP="005B4374">
      <w:pPr>
        <w:pStyle w:val="TabRow"/>
      </w:pPr>
      <w:r>
        <w:t xml:space="preserve">│   └── </w:t>
      </w:r>
      <w:proofErr w:type="spellStart"/>
      <w:r>
        <w:t>stuttgart</w:t>
      </w:r>
      <w:proofErr w:type="spellEnd"/>
      <w:r>
        <w:t xml:space="preserve">/                # Beispiel-Modellraum </w:t>
      </w:r>
      <w:r>
        <w:sym w:font="Wingdings" w:char="F0E0"/>
      </w:r>
      <w:r>
        <w:t xml:space="preserve"> Name automatisch aus OSM-Ort-Abfrage-Auswahl</w:t>
      </w:r>
    </w:p>
    <w:p w14:paraId="64226105" w14:textId="77777777" w:rsidR="005B4374" w:rsidRDefault="005B4374" w:rsidP="005B4374">
      <w:pPr>
        <w:pStyle w:val="TabRow"/>
      </w:pPr>
      <w:r>
        <w:t>│       │</w:t>
      </w:r>
    </w:p>
    <w:p w14:paraId="15F0F634" w14:textId="77777777" w:rsidR="005B4374" w:rsidRDefault="005B4374" w:rsidP="005B4374">
      <w:pPr>
        <w:pStyle w:val="TabRow"/>
      </w:pPr>
      <w:r>
        <w:t xml:space="preserve">│       ├── </w:t>
      </w:r>
      <w:proofErr w:type="spellStart"/>
      <w:r>
        <w:t>input</w:t>
      </w:r>
      <w:proofErr w:type="spellEnd"/>
      <w:r>
        <w:t>/                     # Projekt-Eingaben vom Nutzer</w:t>
      </w:r>
    </w:p>
    <w:p w14:paraId="3CE8E700" w14:textId="336EA924" w:rsidR="0076298A" w:rsidRDefault="0076298A" w:rsidP="0076298A">
      <w:pPr>
        <w:pStyle w:val="TabRow"/>
      </w:pPr>
      <w:r>
        <w:t xml:space="preserve">│       │   ├── </w:t>
      </w:r>
      <w:r w:rsidRPr="0076298A">
        <w:t>local_crs.txt</w:t>
      </w:r>
      <w:proofErr w:type="gramStart"/>
      <w:r>
        <w:tab/>
        <w:t xml:space="preserve">  </w:t>
      </w:r>
      <w:r>
        <w:tab/>
      </w:r>
      <w:proofErr w:type="gramEnd"/>
      <w:r>
        <w:t># hier wird das lokale Koordinatenreferenzsystem gespeichert (UTM)</w:t>
      </w:r>
    </w:p>
    <w:p w14:paraId="70FEB39B" w14:textId="5D9F0CC9" w:rsidR="0076298A" w:rsidRDefault="0076298A" w:rsidP="0076298A">
      <w:pPr>
        <w:pStyle w:val="TabRow"/>
      </w:pPr>
      <w:r>
        <w:t>│       │   ├── country_code.txt</w:t>
      </w:r>
      <w:proofErr w:type="gramStart"/>
      <w:r>
        <w:tab/>
        <w:t xml:space="preserve">  #</w:t>
      </w:r>
      <w:proofErr w:type="gramEnd"/>
      <w:r>
        <w:t xml:space="preserve"> hier werden die dreistelligen ISO-Länder-Codes gespeichert</w:t>
      </w:r>
    </w:p>
    <w:p w14:paraId="51DA062D" w14:textId="77777777" w:rsidR="004339EB" w:rsidRDefault="004339EB" w:rsidP="004339EB">
      <w:pPr>
        <w:pStyle w:val="TabRow"/>
      </w:pPr>
      <w:r>
        <w:t xml:space="preserve">│       │   ├── </w:t>
      </w:r>
      <w:proofErr w:type="spellStart"/>
      <w:r>
        <w:t>pop_</w:t>
      </w:r>
      <w:proofErr w:type="gramStart"/>
      <w:r>
        <w:t>local.gpkg</w:t>
      </w:r>
      <w:proofErr w:type="spellEnd"/>
      <w:proofErr w:type="gramEnd"/>
      <w:r>
        <w:tab/>
        <w:t xml:space="preserve">  # hier wird der lokale Referenzdatensatz der Einwohner gespeichert</w:t>
      </w:r>
    </w:p>
    <w:p w14:paraId="342BDC71" w14:textId="77777777" w:rsidR="004339EB" w:rsidRPr="006A00E1" w:rsidRDefault="004339EB" w:rsidP="004339EB">
      <w:pPr>
        <w:pStyle w:val="TabRow"/>
      </w:pPr>
      <w:r w:rsidRPr="006A00E1">
        <w:t>│       │   ├── pop_local_fieldname.</w:t>
      </w:r>
      <w:r>
        <w:t>txt</w:t>
      </w:r>
      <w:r w:rsidRPr="006A00E1">
        <w:tab/>
        <w:t># Feldname, in dem die E</w:t>
      </w:r>
      <w:r>
        <w:t>inwohnerdaten stehen</w:t>
      </w:r>
    </w:p>
    <w:p w14:paraId="4431A544" w14:textId="77777777" w:rsidR="004339EB" w:rsidRDefault="004339EB" w:rsidP="004339EB">
      <w:pPr>
        <w:pStyle w:val="TabRow"/>
      </w:pPr>
      <w:r>
        <w:t xml:space="preserve">│       │   ├── </w:t>
      </w:r>
      <w:proofErr w:type="spellStart"/>
      <w:r>
        <w:t>center_</w:t>
      </w:r>
      <w:proofErr w:type="gramStart"/>
      <w:r>
        <w:t>point.gpkg</w:t>
      </w:r>
      <w:proofErr w:type="spellEnd"/>
      <w:proofErr w:type="gramEnd"/>
      <w:r>
        <w:t xml:space="preserve">       #Zentrum-Koordinate der Untersuchung aus Marker-Platzierung GUI</w:t>
      </w:r>
    </w:p>
    <w:p w14:paraId="1A2FB9D6" w14:textId="101F5483" w:rsidR="00BF205F" w:rsidRPr="00BF205F" w:rsidRDefault="00BF205F" w:rsidP="00BF205F">
      <w:pPr>
        <w:pStyle w:val="TabRow"/>
      </w:pPr>
      <w:r w:rsidRPr="00BF205F">
        <w:t xml:space="preserve">│       │   ├── </w:t>
      </w:r>
      <w:proofErr w:type="spellStart"/>
      <w:r w:rsidRPr="00BF205F">
        <w:t>zone_type_</w:t>
      </w:r>
      <w:proofErr w:type="gramStart"/>
      <w:r w:rsidRPr="00BF205F">
        <w:t>selected.gpkg</w:t>
      </w:r>
      <w:proofErr w:type="spellEnd"/>
      <w:proofErr w:type="gramEnd"/>
      <w:r w:rsidRPr="00BF205F">
        <w:t xml:space="preserve">       # Kategorisierung</w:t>
      </w:r>
      <w:r>
        <w:t xml:space="preserve"> Untersuchungsraum aus GUI</w:t>
      </w:r>
    </w:p>
    <w:p w14:paraId="7B7789CA" w14:textId="404C4C3B" w:rsidR="004D711B" w:rsidRPr="004D711B" w:rsidRDefault="004D711B" w:rsidP="004D711B">
      <w:pPr>
        <w:pStyle w:val="TabRow"/>
        <w:rPr>
          <w:lang w:val="en-US"/>
        </w:rPr>
      </w:pPr>
      <w:r w:rsidRPr="004D711B">
        <w:rPr>
          <w:lang w:val="en-US"/>
        </w:rPr>
        <w:t xml:space="preserve">│       │   ├── </w:t>
      </w:r>
      <w:r w:rsidR="004339EB" w:rsidRPr="004339EB">
        <w:rPr>
          <w:lang w:val="en-US"/>
        </w:rPr>
        <w:t>Model2_</w:t>
      </w:r>
      <w:proofErr w:type="gramStart"/>
      <w:r w:rsidR="004339EB" w:rsidRPr="004339EB">
        <w:rPr>
          <w:lang w:val="en-US"/>
        </w:rPr>
        <w:t>params.json</w:t>
      </w:r>
      <w:proofErr w:type="gramEnd"/>
      <w:r w:rsidRPr="004D711B">
        <w:rPr>
          <w:lang w:val="en-US"/>
        </w:rPr>
        <w:t xml:space="preserve">          # City </w:t>
      </w:r>
      <w:proofErr w:type="spellStart"/>
      <w:r w:rsidRPr="004D711B">
        <w:rPr>
          <w:lang w:val="en-US"/>
        </w:rPr>
        <w:t>Categorisation</w:t>
      </w:r>
      <w:proofErr w:type="spellEnd"/>
      <w:r w:rsidRPr="004D711B">
        <w:rPr>
          <w:lang w:val="en-US"/>
        </w:rPr>
        <w:t xml:space="preserve"> P</w:t>
      </w:r>
      <w:r>
        <w:rPr>
          <w:lang w:val="en-US"/>
        </w:rPr>
        <w:t>arameters</w:t>
      </w:r>
      <w:r w:rsidRPr="004D711B">
        <w:rPr>
          <w:lang w:val="en-US"/>
        </w:rPr>
        <w:t xml:space="preserve"> </w:t>
      </w:r>
    </w:p>
    <w:p w14:paraId="04A86D20" w14:textId="3F9AE705" w:rsidR="00D24F87" w:rsidRDefault="005B4374" w:rsidP="00D24F87">
      <w:pPr>
        <w:pStyle w:val="TabRow"/>
      </w:pPr>
      <w:r>
        <w:t xml:space="preserve">│       │   ├── </w:t>
      </w:r>
      <w:r w:rsidR="004339EB">
        <w:t>Model3_</w:t>
      </w:r>
      <w:proofErr w:type="gramStart"/>
      <w:r w:rsidR="004339EB">
        <w:t>params</w:t>
      </w:r>
      <w:r w:rsidR="004339EB" w:rsidRPr="00147AE0">
        <w:t>.json</w:t>
      </w:r>
      <w:proofErr w:type="gramEnd"/>
      <w:r>
        <w:t xml:space="preserve">          # Gittereinstellungen (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kantenlänge</w:t>
      </w:r>
      <w:proofErr w:type="spellEnd"/>
      <w:r>
        <w:t>)</w:t>
      </w:r>
      <w:r w:rsidR="00D24F87" w:rsidRPr="00D24F87">
        <w:t xml:space="preserve"> </w:t>
      </w:r>
    </w:p>
    <w:p w14:paraId="289350ED" w14:textId="31CDD1A5" w:rsidR="0065191E" w:rsidRPr="0076298A" w:rsidRDefault="0065191E" w:rsidP="00D24F87">
      <w:pPr>
        <w:pStyle w:val="TabRow"/>
      </w:pPr>
      <w:r>
        <w:t>│       │   ├── Model5_</w:t>
      </w:r>
      <w:proofErr w:type="gramStart"/>
      <w:r>
        <w:t>params</w:t>
      </w:r>
      <w:r w:rsidRPr="00147AE0">
        <w:t>.json</w:t>
      </w:r>
      <w:proofErr w:type="gramEnd"/>
      <w:r>
        <w:t xml:space="preserve">          #  Distanzen und Intensitäten</w:t>
      </w:r>
    </w:p>
    <w:p w14:paraId="278B42C0" w14:textId="61D4B029" w:rsidR="005B4374" w:rsidRDefault="005B4374" w:rsidP="005B4374">
      <w:pPr>
        <w:pStyle w:val="TabRow"/>
      </w:pPr>
      <w:r>
        <w:t xml:space="preserve">│       │   └── </w:t>
      </w:r>
      <w:proofErr w:type="spellStart"/>
      <w:r>
        <w:t>custom_census.tif</w:t>
      </w:r>
      <w:proofErr w:type="spellEnd"/>
      <w:r>
        <w:t xml:space="preserve">      </w:t>
      </w:r>
      <w:r w:rsidR="003D4650">
        <w:t xml:space="preserve"> </w:t>
      </w:r>
      <w:r>
        <w:t># (Optional) Vom Nutzer gewählter Zensus-Raster</w:t>
      </w:r>
      <w:r w:rsidR="00565BB4">
        <w:t>-Layer</w:t>
      </w:r>
    </w:p>
    <w:p w14:paraId="248C9240" w14:textId="77777777" w:rsidR="005B4374" w:rsidRDefault="005B4374" w:rsidP="005B4374">
      <w:pPr>
        <w:pStyle w:val="TabRow"/>
      </w:pPr>
      <w:r>
        <w:t>│       │</w:t>
      </w:r>
    </w:p>
    <w:p w14:paraId="3FD35434" w14:textId="088D754F" w:rsidR="005B4374" w:rsidRDefault="005B4374" w:rsidP="005B4374">
      <w:pPr>
        <w:pStyle w:val="TabRow"/>
      </w:pPr>
      <w:r>
        <w:t xml:space="preserve">│       ├── </w:t>
      </w:r>
      <w:proofErr w:type="spellStart"/>
      <w:r w:rsidR="006B1396">
        <w:t>temp</w:t>
      </w:r>
      <w:proofErr w:type="spellEnd"/>
      <w:r>
        <w:t>/                   # Temporärer Rechenmüll (kann gelöscht werden)</w:t>
      </w:r>
    </w:p>
    <w:p w14:paraId="29521626" w14:textId="576C23A4" w:rsidR="005B4374" w:rsidRPr="004026EB" w:rsidRDefault="005B4374" w:rsidP="005B4374">
      <w:pPr>
        <w:pStyle w:val="TabRow"/>
      </w:pPr>
      <w:r w:rsidRPr="004026EB">
        <w:t xml:space="preserve">│       │   ├── </w:t>
      </w:r>
      <w:proofErr w:type="spellStart"/>
      <w:r w:rsidRPr="004026EB">
        <w:t>pa_clip.osm.pbf</w:t>
      </w:r>
      <w:proofErr w:type="spellEnd"/>
      <w:r w:rsidR="004026EB" w:rsidRPr="004026EB">
        <w:tab/>
        <w:t xml:space="preserve">     # PA-Clip der</w:t>
      </w:r>
      <w:r w:rsidR="004026EB">
        <w:t xml:space="preserve"> </w:t>
      </w:r>
      <w:proofErr w:type="spellStart"/>
      <w:r w:rsidR="004026EB">
        <w:t>gemergten</w:t>
      </w:r>
      <w:proofErr w:type="spellEnd"/>
      <w:r w:rsidR="004026EB">
        <w:t xml:space="preserve"> OSM-Datei</w:t>
      </w:r>
    </w:p>
    <w:p w14:paraId="4D287FAE" w14:textId="51E39CCA" w:rsidR="005B4374" w:rsidRDefault="005B4374" w:rsidP="005B4374">
      <w:pPr>
        <w:pStyle w:val="TabRow"/>
      </w:pPr>
      <w:r>
        <w:t xml:space="preserve">│       │   └── </w:t>
      </w:r>
      <w:proofErr w:type="spellStart"/>
      <w:r>
        <w:t>dummy_pop</w:t>
      </w:r>
      <w:r w:rsidR="003A5157">
        <w:t>_</w:t>
      </w:r>
      <w:proofErr w:type="gramStart"/>
      <w:r w:rsidR="001E1776">
        <w:t>local</w:t>
      </w:r>
      <w:r>
        <w:t>.gpkg</w:t>
      </w:r>
      <w:proofErr w:type="spellEnd"/>
      <w:proofErr w:type="gramEnd"/>
      <w:r w:rsidR="001E1776">
        <w:t xml:space="preserve"> </w:t>
      </w:r>
      <w:r>
        <w:t># 1x1cm Dummy-Polygon</w:t>
      </w:r>
      <w:r w:rsidR="003A5157">
        <w:t xml:space="preserve"> </w:t>
      </w:r>
      <w:r w:rsidR="001E1776">
        <w:t>(</w:t>
      </w:r>
      <w:r w:rsidR="005352D8">
        <w:t>in</w:t>
      </w:r>
      <w:r w:rsidR="003A5157">
        <w:t xml:space="preserve"> PA</w:t>
      </w:r>
      <w:r w:rsidR="001E1776">
        <w:t>)</w:t>
      </w:r>
      <w:r>
        <w:t xml:space="preserve"> falls keine </w:t>
      </w:r>
      <w:r w:rsidR="003A5157">
        <w:t>lok. EW-D</w:t>
      </w:r>
      <w:r>
        <w:t>aten ge</w:t>
      </w:r>
      <w:r w:rsidR="005352D8">
        <w:t>g.</w:t>
      </w:r>
    </w:p>
    <w:p w14:paraId="25B701D1" w14:textId="77777777" w:rsidR="005B4374" w:rsidRDefault="005B4374" w:rsidP="005B4374">
      <w:pPr>
        <w:pStyle w:val="TabRow"/>
      </w:pPr>
      <w:r>
        <w:t>│       │</w:t>
      </w:r>
    </w:p>
    <w:p w14:paraId="78CD6CF7" w14:textId="51C62BC0" w:rsidR="005B4374" w:rsidRDefault="005B4374" w:rsidP="005B4374">
      <w:pPr>
        <w:pStyle w:val="TabRow"/>
      </w:pPr>
      <w:r>
        <w:t xml:space="preserve">│       └── </w:t>
      </w:r>
      <w:proofErr w:type="spellStart"/>
      <w:r>
        <w:t>processed</w:t>
      </w:r>
      <w:proofErr w:type="spellEnd"/>
      <w:r>
        <w:t>/                 # VERARBEITETE DATEN &amp; ERGEBNISSE</w:t>
      </w:r>
    </w:p>
    <w:p w14:paraId="7BDA28DA" w14:textId="77777777" w:rsidR="005B4374" w:rsidRDefault="005B4374" w:rsidP="005B4374">
      <w:pPr>
        <w:pStyle w:val="TabRow"/>
      </w:pPr>
      <w:r>
        <w:t>│           │</w:t>
      </w:r>
    </w:p>
    <w:p w14:paraId="7B5E2D66" w14:textId="2250FD08" w:rsidR="005B4374" w:rsidRDefault="005B4374" w:rsidP="005B4374">
      <w:pPr>
        <w:pStyle w:val="TabRow"/>
      </w:pPr>
      <w:r>
        <w:t xml:space="preserve">│           ├── </w:t>
      </w:r>
      <w:proofErr w:type="spellStart"/>
      <w:r>
        <w:t>osm</w:t>
      </w:r>
      <w:proofErr w:type="spellEnd"/>
      <w:r>
        <w:t>/                   # OSM-Vorverarbeitung</w:t>
      </w:r>
    </w:p>
    <w:p w14:paraId="6700AC25" w14:textId="77777777" w:rsidR="005B4374" w:rsidRDefault="005B4374" w:rsidP="005B4374">
      <w:pPr>
        <w:pStyle w:val="TabRow"/>
      </w:pPr>
      <w:r>
        <w:t>│           │   ├── 01_input/</w:t>
      </w:r>
    </w:p>
    <w:p w14:paraId="1FD8FEA8" w14:textId="1FA55B4B" w:rsidR="005B4374" w:rsidRDefault="005B4374" w:rsidP="005B4374">
      <w:pPr>
        <w:pStyle w:val="TabRow"/>
      </w:pPr>
      <w:r>
        <w:t xml:space="preserve">│           │   │   └── </w:t>
      </w:r>
      <w:proofErr w:type="spellStart"/>
      <w:r>
        <w:t>merged.osm.pbf</w:t>
      </w:r>
      <w:proofErr w:type="spellEnd"/>
      <w:r>
        <w:t xml:space="preserve"> </w:t>
      </w:r>
    </w:p>
    <w:p w14:paraId="62AE2621" w14:textId="77777777" w:rsidR="005B4374" w:rsidRDefault="005B4374" w:rsidP="005B4374">
      <w:pPr>
        <w:pStyle w:val="TabRow"/>
      </w:pPr>
      <w:r>
        <w:t>│           │   ├── 02_filter_bounds/</w:t>
      </w:r>
    </w:p>
    <w:p w14:paraId="009CB17F" w14:textId="29B96DDB" w:rsidR="005B4374" w:rsidRPr="00D83667" w:rsidRDefault="005B4374" w:rsidP="005B4374">
      <w:pPr>
        <w:pStyle w:val="TabRow"/>
      </w:pPr>
      <w:r>
        <w:t xml:space="preserve">│           │   │   </w:t>
      </w:r>
      <w:r w:rsidRPr="00D83667">
        <w:t>├── bound_pa_ia1.poly</w:t>
      </w:r>
      <w:r w:rsidR="00D83667" w:rsidRPr="00D83667">
        <w:t xml:space="preserve"> </w:t>
      </w:r>
      <w:r w:rsidR="003A5157">
        <w:t xml:space="preserve">      </w:t>
      </w:r>
      <w:r w:rsidR="00D83667" w:rsidRPr="00D83667">
        <w:t># ANPASSUNG: au</w:t>
      </w:r>
      <w:r w:rsidR="00D83667">
        <w:t xml:space="preserve">ch für </w:t>
      </w:r>
      <w:proofErr w:type="spellStart"/>
      <w:r w:rsidR="00D83667">
        <w:t>Uninhabited</w:t>
      </w:r>
      <w:proofErr w:type="spellEnd"/>
      <w:r w:rsidR="00D83667">
        <w:t>-Clip nutzen</w:t>
      </w:r>
      <w:r w:rsidR="003A5157">
        <w:t xml:space="preserve"> (aktuell PA)</w:t>
      </w:r>
    </w:p>
    <w:p w14:paraId="1651FB21" w14:textId="7E66C189" w:rsidR="005B4374" w:rsidRPr="005B4374" w:rsidRDefault="005B4374" w:rsidP="005B4374">
      <w:pPr>
        <w:pStyle w:val="TabRow"/>
        <w:rPr>
          <w:lang w:val="en-US"/>
        </w:rPr>
      </w:pPr>
      <w:r w:rsidRPr="005B4374">
        <w:rPr>
          <w:lang w:val="en-US"/>
        </w:rPr>
        <w:t>│           │   │   └── bound_pa_ia1_ia2.poly</w:t>
      </w:r>
    </w:p>
    <w:p w14:paraId="621BD7FC" w14:textId="77777777" w:rsidR="005B4374" w:rsidRPr="005B4374" w:rsidRDefault="005B4374" w:rsidP="005B4374">
      <w:pPr>
        <w:pStyle w:val="TabRow"/>
        <w:rPr>
          <w:lang w:val="en-US"/>
        </w:rPr>
      </w:pPr>
      <w:r w:rsidRPr="005B4374">
        <w:rPr>
          <w:lang w:val="en-US"/>
        </w:rPr>
        <w:t>│           │   ├── 03_features/</w:t>
      </w:r>
    </w:p>
    <w:p w14:paraId="6139D053" w14:textId="3952A950" w:rsidR="005B4374" w:rsidRPr="005B4374" w:rsidRDefault="005B4374" w:rsidP="005B4374">
      <w:pPr>
        <w:pStyle w:val="TabRow"/>
        <w:rPr>
          <w:lang w:val="en-US"/>
        </w:rPr>
      </w:pPr>
      <w:r w:rsidRPr="005B4374">
        <w:rPr>
          <w:lang w:val="en-US"/>
        </w:rPr>
        <w:t xml:space="preserve">│           │   │   ├── </w:t>
      </w:r>
      <w:proofErr w:type="spellStart"/>
      <w:r w:rsidRPr="005B4374">
        <w:rPr>
          <w:lang w:val="en-US"/>
        </w:rPr>
        <w:t>osm_</w:t>
      </w:r>
      <w:proofErr w:type="gramStart"/>
      <w:r w:rsidRPr="005B4374">
        <w:rPr>
          <w:lang w:val="en-US"/>
        </w:rPr>
        <w:t>cities.gpkg</w:t>
      </w:r>
      <w:proofErr w:type="spellEnd"/>
      <w:proofErr w:type="gramEnd"/>
    </w:p>
    <w:p w14:paraId="01F9E65C" w14:textId="0F701658" w:rsidR="005B4374" w:rsidRPr="005B4374" w:rsidRDefault="005B4374" w:rsidP="005B4374">
      <w:pPr>
        <w:pStyle w:val="TabRow"/>
        <w:rPr>
          <w:lang w:val="en-US"/>
        </w:rPr>
      </w:pPr>
      <w:r w:rsidRPr="005B4374">
        <w:rPr>
          <w:lang w:val="en-US"/>
        </w:rPr>
        <w:t xml:space="preserve">│           │   │   ├── </w:t>
      </w:r>
      <w:proofErr w:type="spellStart"/>
      <w:r w:rsidRPr="005B4374">
        <w:rPr>
          <w:lang w:val="en-US"/>
        </w:rPr>
        <w:t>pop_</w:t>
      </w:r>
      <w:r w:rsidR="003A5157">
        <w:rPr>
          <w:lang w:val="en-US"/>
        </w:rPr>
        <w:t>zeoro_</w:t>
      </w:r>
      <w:proofErr w:type="gramStart"/>
      <w:r w:rsidR="003A5157">
        <w:rPr>
          <w:lang w:val="en-US"/>
        </w:rPr>
        <w:t>osm</w:t>
      </w:r>
      <w:r w:rsidRPr="005B4374">
        <w:rPr>
          <w:lang w:val="en-US"/>
        </w:rPr>
        <w:t>.gpkg</w:t>
      </w:r>
      <w:proofErr w:type="spellEnd"/>
      <w:proofErr w:type="gramEnd"/>
    </w:p>
    <w:p w14:paraId="6B07019B" w14:textId="4C226D7A" w:rsidR="005B4374" w:rsidRPr="005B4374" w:rsidRDefault="005B4374" w:rsidP="005B4374">
      <w:pPr>
        <w:pStyle w:val="TabRow"/>
        <w:rPr>
          <w:lang w:val="en-US"/>
        </w:rPr>
      </w:pPr>
      <w:r w:rsidRPr="005B4374">
        <w:rPr>
          <w:lang w:val="en-US"/>
        </w:rPr>
        <w:t xml:space="preserve">│           │   │   ├── </w:t>
      </w:r>
      <w:proofErr w:type="spellStart"/>
      <w:r w:rsidRPr="005B4374">
        <w:rPr>
          <w:lang w:val="en-US"/>
        </w:rPr>
        <w:t>poi_</w:t>
      </w:r>
      <w:proofErr w:type="gramStart"/>
      <w:r w:rsidRPr="005B4374">
        <w:rPr>
          <w:lang w:val="en-US"/>
        </w:rPr>
        <w:t>points.gpkg</w:t>
      </w:r>
      <w:proofErr w:type="spellEnd"/>
      <w:proofErr w:type="gramEnd"/>
    </w:p>
    <w:p w14:paraId="06D57B45" w14:textId="48F7A36A" w:rsidR="005B4374" w:rsidRPr="005B4374" w:rsidRDefault="005B4374" w:rsidP="005B4374">
      <w:pPr>
        <w:pStyle w:val="TabRow"/>
        <w:rPr>
          <w:lang w:val="en-US"/>
        </w:rPr>
      </w:pPr>
      <w:r w:rsidRPr="005B4374">
        <w:rPr>
          <w:lang w:val="en-US"/>
        </w:rPr>
        <w:t xml:space="preserve">│           │   │   └── </w:t>
      </w:r>
      <w:proofErr w:type="spellStart"/>
      <w:r w:rsidRPr="005B4374">
        <w:rPr>
          <w:lang w:val="en-US"/>
        </w:rPr>
        <w:t>poi_</w:t>
      </w:r>
      <w:proofErr w:type="gramStart"/>
      <w:r w:rsidRPr="005B4374">
        <w:rPr>
          <w:lang w:val="en-US"/>
        </w:rPr>
        <w:t>polygons.gpkg</w:t>
      </w:r>
      <w:proofErr w:type="spellEnd"/>
      <w:proofErr w:type="gramEnd"/>
    </w:p>
    <w:p w14:paraId="46E6B618" w14:textId="77777777" w:rsidR="005B4374" w:rsidRDefault="005B4374" w:rsidP="005B4374">
      <w:pPr>
        <w:pStyle w:val="TabRow"/>
        <w:rPr>
          <w:lang w:val="en-US"/>
        </w:rPr>
      </w:pPr>
      <w:r w:rsidRPr="005B4374">
        <w:rPr>
          <w:lang w:val="en-US"/>
        </w:rPr>
        <w:t>│           │   └── 04_network/</w:t>
      </w:r>
    </w:p>
    <w:p w14:paraId="0F8BE830" w14:textId="1D9D6681" w:rsidR="00D83667" w:rsidRPr="00CF0156" w:rsidRDefault="00D83667" w:rsidP="00D83667">
      <w:pPr>
        <w:pStyle w:val="TabRow"/>
        <w:rPr>
          <w:lang w:val="en-US"/>
        </w:rPr>
      </w:pPr>
      <w:r w:rsidRPr="00CF0156">
        <w:rPr>
          <w:lang w:val="en-US"/>
        </w:rPr>
        <w:t xml:space="preserve">│           │       ├── </w:t>
      </w:r>
      <w:proofErr w:type="spellStart"/>
      <w:r w:rsidRPr="00CF0156">
        <w:rPr>
          <w:lang w:val="en-US"/>
        </w:rPr>
        <w:t>road_network_hierarchical_</w:t>
      </w:r>
      <w:r w:rsidR="00EC5C44" w:rsidRPr="00CF0156">
        <w:rPr>
          <w:lang w:val="en-US"/>
        </w:rPr>
        <w:t>modified</w:t>
      </w:r>
      <w:r w:rsidRPr="00CF0156">
        <w:rPr>
          <w:lang w:val="en-US"/>
        </w:rPr>
        <w:t>.osm</w:t>
      </w:r>
      <w:proofErr w:type="spellEnd"/>
      <w:r w:rsidR="00EC5C44" w:rsidRPr="00CF0156">
        <w:rPr>
          <w:lang w:val="en-US"/>
        </w:rPr>
        <w:t xml:space="preserve"> </w:t>
      </w:r>
      <w:r w:rsidR="00F95345" w:rsidRPr="00CF0156">
        <w:rPr>
          <w:lang w:val="en-US"/>
        </w:rPr>
        <w:t xml:space="preserve">  </w:t>
      </w:r>
      <w:r w:rsidR="00EC5C44" w:rsidRPr="00CF0156">
        <w:rPr>
          <w:lang w:val="en-US"/>
        </w:rPr>
        <w:t xml:space="preserve"># für </w:t>
      </w:r>
      <w:proofErr w:type="spellStart"/>
      <w:r w:rsidR="00EC5C44" w:rsidRPr="00CF0156">
        <w:rPr>
          <w:lang w:val="en-US"/>
        </w:rPr>
        <w:t>Visum</w:t>
      </w:r>
      <w:proofErr w:type="spellEnd"/>
      <w:r w:rsidR="00F95345" w:rsidRPr="00CF0156">
        <w:rPr>
          <w:lang w:val="en-US"/>
        </w:rPr>
        <w:t>-Import</w:t>
      </w:r>
      <w:r w:rsidR="00EC5C44" w:rsidRPr="00CF0156">
        <w:rPr>
          <w:lang w:val="en-US"/>
        </w:rPr>
        <w:t xml:space="preserve"> </w:t>
      </w:r>
      <w:proofErr w:type="spellStart"/>
      <w:r w:rsidR="00EC5C44" w:rsidRPr="00CF0156">
        <w:rPr>
          <w:lang w:val="en-US"/>
        </w:rPr>
        <w:t>verwendet</w:t>
      </w:r>
      <w:proofErr w:type="spellEnd"/>
    </w:p>
    <w:p w14:paraId="1BE4A11F" w14:textId="5ADC59C8" w:rsidR="005B4374" w:rsidRPr="009B63E6" w:rsidRDefault="005B4374" w:rsidP="005B4374">
      <w:pPr>
        <w:pStyle w:val="TabRow"/>
      </w:pPr>
      <w:r w:rsidRPr="009B63E6">
        <w:t xml:space="preserve">│           │       └── </w:t>
      </w:r>
      <w:proofErr w:type="spellStart"/>
      <w:r w:rsidRPr="009B63E6">
        <w:t>road_network_hierarchical</w:t>
      </w:r>
      <w:r w:rsidR="00D83667" w:rsidRPr="009B63E6">
        <w:t>_original</w:t>
      </w:r>
      <w:r w:rsidRPr="009B63E6">
        <w:t>.osm</w:t>
      </w:r>
      <w:proofErr w:type="spellEnd"/>
      <w:r w:rsidR="00EC5C44" w:rsidRPr="009B63E6">
        <w:t xml:space="preserve"> </w:t>
      </w:r>
      <w:r w:rsidR="00F95345" w:rsidRPr="009B63E6">
        <w:t xml:space="preserve">    </w:t>
      </w:r>
      <w:r w:rsidR="00EC5C44" w:rsidRPr="009B63E6">
        <w:t># nur als Referenz</w:t>
      </w:r>
    </w:p>
    <w:p w14:paraId="2D05D30B" w14:textId="77777777" w:rsidR="005B4374" w:rsidRPr="009B63E6" w:rsidRDefault="005B4374" w:rsidP="005B4374">
      <w:pPr>
        <w:pStyle w:val="TabRow"/>
      </w:pPr>
      <w:r w:rsidRPr="009B63E6">
        <w:t>│           │</w:t>
      </w:r>
    </w:p>
    <w:p w14:paraId="537E09FD" w14:textId="4A8D6521" w:rsidR="005B4374" w:rsidRPr="009B63E6" w:rsidRDefault="005B4374" w:rsidP="005B4374">
      <w:pPr>
        <w:pStyle w:val="TabRow"/>
      </w:pPr>
      <w:r w:rsidRPr="009B63E6">
        <w:t xml:space="preserve">│           ├── </w:t>
      </w:r>
      <w:proofErr w:type="spellStart"/>
      <w:r w:rsidRPr="009B63E6">
        <w:t>qgis</w:t>
      </w:r>
      <w:r w:rsidR="00143AEA" w:rsidRPr="009B63E6">
        <w:t>_output</w:t>
      </w:r>
      <w:proofErr w:type="spellEnd"/>
      <w:r w:rsidRPr="009B63E6">
        <w:t xml:space="preserve">/                  </w:t>
      </w:r>
      <w:r w:rsidR="005352D8" w:rsidRPr="009B63E6">
        <w:tab/>
      </w:r>
      <w:r w:rsidRPr="009B63E6">
        <w:t># Ergebnisse der QGIS-Modelle</w:t>
      </w:r>
    </w:p>
    <w:p w14:paraId="25520335" w14:textId="4ACB969A" w:rsidR="005B4374" w:rsidRPr="009B63E6" w:rsidRDefault="005B4374" w:rsidP="005B4374">
      <w:pPr>
        <w:pStyle w:val="TabRow"/>
      </w:pPr>
      <w:r w:rsidRPr="009B63E6">
        <w:t xml:space="preserve">│           │   ├── </w:t>
      </w:r>
      <w:r w:rsidR="00E61F48" w:rsidRPr="009B63E6">
        <w:t>M</w:t>
      </w:r>
      <w:r w:rsidRPr="009B63E6">
        <w:t>odel1</w:t>
      </w:r>
      <w:r w:rsidR="00AC15BB" w:rsidRPr="009B63E6">
        <w:t>_</w:t>
      </w:r>
      <w:r w:rsidR="0031325E" w:rsidRPr="009B63E6">
        <w:t>DataPrep</w:t>
      </w:r>
      <w:r w:rsidRPr="009B63E6">
        <w:t>/</w:t>
      </w:r>
    </w:p>
    <w:p w14:paraId="5651C8FE" w14:textId="3BACAA55" w:rsidR="005B4374" w:rsidRPr="009B63E6" w:rsidRDefault="005B4374" w:rsidP="005B4374">
      <w:pPr>
        <w:pStyle w:val="TabRow"/>
      </w:pPr>
      <w:r w:rsidRPr="009B63E6">
        <w:t xml:space="preserve">│           │   ├── </w:t>
      </w:r>
      <w:r w:rsidR="00E61F48" w:rsidRPr="009B63E6">
        <w:t>M</w:t>
      </w:r>
      <w:r w:rsidRPr="009B63E6">
        <w:t>odel2</w:t>
      </w:r>
      <w:r w:rsidR="00AC15BB" w:rsidRPr="009B63E6">
        <w:t>_</w:t>
      </w:r>
      <w:r w:rsidR="00793F7C" w:rsidRPr="009B63E6">
        <w:t>ZoneClass</w:t>
      </w:r>
      <w:r w:rsidR="00143AEA" w:rsidRPr="009B63E6">
        <w:t>/</w:t>
      </w:r>
    </w:p>
    <w:p w14:paraId="1A988FB8" w14:textId="6A77D4C1" w:rsidR="005B4374" w:rsidRPr="009B63E6" w:rsidRDefault="005B4374" w:rsidP="005B4374">
      <w:pPr>
        <w:pStyle w:val="TabRow"/>
      </w:pPr>
      <w:r w:rsidRPr="009B63E6">
        <w:t xml:space="preserve">│           │   ├── </w:t>
      </w:r>
      <w:r w:rsidR="00E61F48" w:rsidRPr="009B63E6">
        <w:t>M</w:t>
      </w:r>
      <w:r w:rsidRPr="009B63E6">
        <w:t>odel3</w:t>
      </w:r>
      <w:r w:rsidR="00AC15BB" w:rsidRPr="009B63E6">
        <w:t>_</w:t>
      </w:r>
      <w:r w:rsidR="00793F7C" w:rsidRPr="009B63E6">
        <w:t>GridGen</w:t>
      </w:r>
      <w:r w:rsidRPr="009B63E6">
        <w:t xml:space="preserve">/    </w:t>
      </w:r>
    </w:p>
    <w:p w14:paraId="3114E112" w14:textId="6B54835C" w:rsidR="00DA2CAF" w:rsidRPr="00844406" w:rsidRDefault="00DA2CAF" w:rsidP="00DA2CAF">
      <w:pPr>
        <w:pStyle w:val="TabRow"/>
        <w:rPr>
          <w:lang w:val="en-US"/>
        </w:rPr>
      </w:pPr>
      <w:r w:rsidRPr="00844406">
        <w:rPr>
          <w:lang w:val="en-US"/>
        </w:rPr>
        <w:t xml:space="preserve">│           │   ├── </w:t>
      </w:r>
      <w:r w:rsidR="00E61F48">
        <w:rPr>
          <w:lang w:val="en-US"/>
        </w:rPr>
        <w:t>M</w:t>
      </w:r>
      <w:r w:rsidRPr="00844406">
        <w:rPr>
          <w:lang w:val="en-US"/>
        </w:rPr>
        <w:t xml:space="preserve">odel3-4_GridAssign/    </w:t>
      </w:r>
    </w:p>
    <w:p w14:paraId="69CE3858" w14:textId="4FBFE5CF" w:rsidR="005B4374" w:rsidRPr="00793F7C" w:rsidRDefault="005B4374" w:rsidP="005B4374">
      <w:pPr>
        <w:pStyle w:val="TabRow"/>
        <w:rPr>
          <w:lang w:val="en-US"/>
        </w:rPr>
      </w:pPr>
      <w:r w:rsidRPr="00793F7C">
        <w:rPr>
          <w:lang w:val="en-US"/>
        </w:rPr>
        <w:t xml:space="preserve">│           │   ├── </w:t>
      </w:r>
      <w:r w:rsidR="00E61F48">
        <w:rPr>
          <w:lang w:val="en-US"/>
        </w:rPr>
        <w:t>M</w:t>
      </w:r>
      <w:r w:rsidRPr="00793F7C">
        <w:rPr>
          <w:lang w:val="en-US"/>
        </w:rPr>
        <w:t>odel4</w:t>
      </w:r>
      <w:r w:rsidR="00AC15BB">
        <w:rPr>
          <w:lang w:val="en-US"/>
        </w:rPr>
        <w:t>_</w:t>
      </w:r>
      <w:r w:rsidR="00793F7C" w:rsidRPr="005B4374">
        <w:rPr>
          <w:lang w:val="en-US"/>
        </w:rPr>
        <w:t>TierAssign</w:t>
      </w:r>
      <w:r w:rsidRPr="00793F7C">
        <w:rPr>
          <w:lang w:val="en-US"/>
        </w:rPr>
        <w:t xml:space="preserve">/          </w:t>
      </w:r>
    </w:p>
    <w:p w14:paraId="23A5227B" w14:textId="23862DC7" w:rsidR="00EC5C44" w:rsidRPr="00143AEA" w:rsidRDefault="00EC5C44" w:rsidP="00EC5C44">
      <w:pPr>
        <w:pStyle w:val="TabRow"/>
        <w:rPr>
          <w:lang w:val="en-US"/>
        </w:rPr>
      </w:pPr>
      <w:r w:rsidRPr="00143AEA">
        <w:rPr>
          <w:lang w:val="en-US"/>
        </w:rPr>
        <w:t xml:space="preserve">│           │   ├── </w:t>
      </w:r>
      <w:r w:rsidR="00E61F48">
        <w:rPr>
          <w:lang w:val="en-US"/>
        </w:rPr>
        <w:t>M</w:t>
      </w:r>
      <w:r w:rsidRPr="00143AEA">
        <w:rPr>
          <w:lang w:val="en-US"/>
        </w:rPr>
        <w:t>odel5</w:t>
      </w:r>
      <w:r w:rsidR="00AC15BB">
        <w:rPr>
          <w:lang w:val="en-US"/>
        </w:rPr>
        <w:t>_</w:t>
      </w:r>
      <w:r w:rsidR="00E71D3C">
        <w:rPr>
          <w:lang w:val="en-US"/>
        </w:rPr>
        <w:t>UrbanCentrality</w:t>
      </w:r>
      <w:r w:rsidRPr="00143AEA">
        <w:rPr>
          <w:lang w:val="en-US"/>
        </w:rPr>
        <w:t xml:space="preserve">/            </w:t>
      </w:r>
    </w:p>
    <w:p w14:paraId="27547225" w14:textId="5456AA6A" w:rsidR="005B4374" w:rsidRPr="00143AEA" w:rsidRDefault="005B4374" w:rsidP="005B4374">
      <w:pPr>
        <w:pStyle w:val="TabRow"/>
        <w:rPr>
          <w:lang w:val="en-US"/>
        </w:rPr>
      </w:pPr>
      <w:r w:rsidRPr="00143AEA">
        <w:rPr>
          <w:lang w:val="en-US"/>
        </w:rPr>
        <w:t xml:space="preserve">│           │   └── </w:t>
      </w:r>
      <w:r w:rsidR="00E61F48">
        <w:rPr>
          <w:lang w:val="en-US"/>
        </w:rPr>
        <w:t>M</w:t>
      </w:r>
      <w:r w:rsidR="00B967D9" w:rsidRPr="00CF0156">
        <w:rPr>
          <w:lang w:val="en-US"/>
        </w:rPr>
        <w:t>odel6_ZoneAssembler</w:t>
      </w:r>
      <w:r w:rsidRPr="00143AEA">
        <w:rPr>
          <w:lang w:val="en-US"/>
        </w:rPr>
        <w:t xml:space="preserve">/            </w:t>
      </w:r>
    </w:p>
    <w:p w14:paraId="6DABB7AD" w14:textId="77777777" w:rsidR="005B4374" w:rsidRPr="00143AEA" w:rsidRDefault="005B4374" w:rsidP="005B4374">
      <w:pPr>
        <w:pStyle w:val="TabRow"/>
        <w:rPr>
          <w:lang w:val="en-US"/>
        </w:rPr>
      </w:pPr>
      <w:r w:rsidRPr="00143AEA">
        <w:rPr>
          <w:lang w:val="en-US"/>
        </w:rPr>
        <w:t>│           │</w:t>
      </w:r>
    </w:p>
    <w:p w14:paraId="341641E7" w14:textId="36D567DF" w:rsidR="00EC5C44" w:rsidRPr="00CF0156" w:rsidRDefault="00EC5C44" w:rsidP="00EC5C44">
      <w:pPr>
        <w:pStyle w:val="TabRow"/>
        <w:rPr>
          <w:lang w:val="en-US"/>
        </w:rPr>
      </w:pPr>
      <w:r w:rsidRPr="00CF0156">
        <w:rPr>
          <w:lang w:val="en-US"/>
        </w:rPr>
        <w:t xml:space="preserve">│           └── </w:t>
      </w:r>
      <w:proofErr w:type="spellStart"/>
      <w:r w:rsidRPr="00CF0156">
        <w:rPr>
          <w:lang w:val="en-US"/>
        </w:rPr>
        <w:t>ptv_visum</w:t>
      </w:r>
      <w:proofErr w:type="spellEnd"/>
      <w:r w:rsidRPr="00CF0156">
        <w:rPr>
          <w:lang w:val="en-US"/>
        </w:rPr>
        <w:t xml:space="preserve">/      </w:t>
      </w:r>
      <w:r w:rsidR="00143AEA" w:rsidRPr="00CF0156">
        <w:rPr>
          <w:lang w:val="en-US"/>
        </w:rPr>
        <w:tab/>
      </w:r>
      <w:r w:rsidRPr="00CF0156">
        <w:rPr>
          <w:lang w:val="en-US"/>
        </w:rPr>
        <w:t xml:space="preserve"># </w:t>
      </w:r>
      <w:proofErr w:type="spellStart"/>
      <w:r w:rsidRPr="00CF0156">
        <w:rPr>
          <w:lang w:val="en-US"/>
        </w:rPr>
        <w:t>Visum</w:t>
      </w:r>
      <w:proofErr w:type="spellEnd"/>
      <w:r w:rsidRPr="00CF0156">
        <w:rPr>
          <w:lang w:val="en-US"/>
        </w:rPr>
        <w:t xml:space="preserve"> </w:t>
      </w:r>
      <w:proofErr w:type="spellStart"/>
      <w:r w:rsidRPr="00CF0156">
        <w:rPr>
          <w:lang w:val="en-US"/>
        </w:rPr>
        <w:t>Projektstruktur</w:t>
      </w:r>
      <w:proofErr w:type="spellEnd"/>
    </w:p>
    <w:p w14:paraId="54EB19ED" w14:textId="4BEF5867" w:rsidR="00EC5C44" w:rsidRDefault="00EC5C44" w:rsidP="00EC5C44">
      <w:pPr>
        <w:pStyle w:val="TabRow"/>
      </w:pPr>
      <w:r>
        <w:t xml:space="preserve">│               ├── </w:t>
      </w:r>
      <w:proofErr w:type="spellStart"/>
      <w:r>
        <w:t>att</w:t>
      </w:r>
      <w:proofErr w:type="spellEnd"/>
      <w:r>
        <w:t xml:space="preserve">/              # Attribute </w:t>
      </w:r>
      <w:proofErr w:type="gramStart"/>
      <w:r>
        <w:t>(.</w:t>
      </w:r>
      <w:proofErr w:type="spellStart"/>
      <w:r>
        <w:t>att</w:t>
      </w:r>
      <w:proofErr w:type="spellEnd"/>
      <w:proofErr w:type="gramEnd"/>
      <w:r>
        <w:t xml:space="preserve"> Dateien)</w:t>
      </w:r>
    </w:p>
    <w:p w14:paraId="5A4E7F39" w14:textId="33FEAAE8" w:rsidR="00EC5C44" w:rsidRDefault="00EC5C44" w:rsidP="00EC5C44">
      <w:pPr>
        <w:pStyle w:val="TabRow"/>
      </w:pPr>
      <w:r>
        <w:lastRenderedPageBreak/>
        <w:t xml:space="preserve">│               ├── dir/              </w:t>
      </w:r>
      <w:r w:rsidR="00143AEA">
        <w:tab/>
      </w:r>
      <w:r>
        <w:t># Verzeichnisdatei</w:t>
      </w:r>
      <w:r w:rsidR="007D3077">
        <w:t xml:space="preserve"> </w:t>
      </w:r>
      <w:r w:rsidR="007D3077">
        <w:sym w:font="Wingdings" w:char="F0E0"/>
      </w:r>
      <w:r w:rsidR="007D3077">
        <w:t xml:space="preserve"> egal, geht per Skript in Verfahrensablauf</w:t>
      </w:r>
    </w:p>
    <w:p w14:paraId="10739DA7" w14:textId="3F179A00" w:rsidR="00EC5C44" w:rsidRDefault="00EC5C44" w:rsidP="00EC5C44">
      <w:pPr>
        <w:pStyle w:val="TabRow"/>
      </w:pPr>
      <w:r>
        <w:t xml:space="preserve">│               ├── </w:t>
      </w:r>
      <w:proofErr w:type="spellStart"/>
      <w:r>
        <w:t>dmd</w:t>
      </w:r>
      <w:proofErr w:type="spellEnd"/>
      <w:r>
        <w:t>/           # Nachfragedaten</w:t>
      </w:r>
    </w:p>
    <w:p w14:paraId="3E73D161" w14:textId="077BCA58" w:rsidR="00EC5C44" w:rsidRDefault="00EC5C44" w:rsidP="00EC5C44">
      <w:pPr>
        <w:pStyle w:val="TabRow"/>
      </w:pPr>
      <w:r>
        <w:t xml:space="preserve">│               ├── </w:t>
      </w:r>
      <w:proofErr w:type="spellStart"/>
      <w:r>
        <w:t>fil</w:t>
      </w:r>
      <w:proofErr w:type="spellEnd"/>
      <w:r>
        <w:t xml:space="preserve">/               </w:t>
      </w:r>
      <w:r w:rsidR="00143AEA">
        <w:tab/>
      </w:r>
      <w:r>
        <w:t># Filter</w:t>
      </w:r>
    </w:p>
    <w:p w14:paraId="7C345B8A" w14:textId="0716EABF" w:rsidR="00EC5C44" w:rsidRDefault="00EC5C44" w:rsidP="00EC5C44">
      <w:pPr>
        <w:pStyle w:val="TabRow"/>
      </w:pPr>
      <w:r>
        <w:t xml:space="preserve">│               ├── </w:t>
      </w:r>
      <w:proofErr w:type="spellStart"/>
      <w:r>
        <w:t>gpa</w:t>
      </w:r>
      <w:proofErr w:type="spellEnd"/>
      <w:r>
        <w:t>/            # Grafikparameter</w:t>
      </w:r>
      <w:r w:rsidR="007D3077">
        <w:t xml:space="preserve"> </w:t>
      </w:r>
      <w:r w:rsidR="007D3077">
        <w:sym w:font="Wingdings" w:char="F0E0"/>
      </w:r>
      <w:r w:rsidR="007D3077">
        <w:t xml:space="preserve"> wichtig: </w:t>
      </w:r>
      <w:proofErr w:type="spellStart"/>
      <w:r w:rsidR="007D3077">
        <w:t>gpa</w:t>
      </w:r>
      <w:proofErr w:type="spellEnd"/>
      <w:r w:rsidR="007D3077">
        <w:t xml:space="preserve"> überspeichern mit aktuellem Ausschnitt</w:t>
      </w:r>
    </w:p>
    <w:p w14:paraId="7FA8AD26" w14:textId="2FCE54EC" w:rsidR="00EC5C44" w:rsidRDefault="00EC5C44" w:rsidP="00EC5C44">
      <w:pPr>
        <w:pStyle w:val="TabRow"/>
      </w:pPr>
      <w:r>
        <w:t xml:space="preserve">│               ├── </w:t>
      </w:r>
      <w:proofErr w:type="spellStart"/>
      <w:r>
        <w:t>icon</w:t>
      </w:r>
      <w:proofErr w:type="spellEnd"/>
      <w:r>
        <w:t>/            # Icons für POIs</w:t>
      </w:r>
    </w:p>
    <w:p w14:paraId="050779ED" w14:textId="199C9D28" w:rsidR="00EC5C44" w:rsidRDefault="00EC5C44" w:rsidP="00EC5C44">
      <w:pPr>
        <w:pStyle w:val="TabRow"/>
      </w:pPr>
      <w:r>
        <w:t xml:space="preserve">│               ├── </w:t>
      </w:r>
      <w:proofErr w:type="spellStart"/>
      <w:r>
        <w:t>lay</w:t>
      </w:r>
      <w:proofErr w:type="spellEnd"/>
      <w:r>
        <w:t>/              # Gesamtlayouts</w:t>
      </w:r>
    </w:p>
    <w:p w14:paraId="0ADD3AF7" w14:textId="01B0FD93" w:rsidR="00EC5C44" w:rsidRDefault="00EC5C44" w:rsidP="00143AEA">
      <w:pPr>
        <w:pStyle w:val="TabRow"/>
        <w:tabs>
          <w:tab w:val="left" w:pos="2268"/>
        </w:tabs>
      </w:pPr>
      <w:r>
        <w:t xml:space="preserve">│               ├── </w:t>
      </w:r>
      <w:proofErr w:type="spellStart"/>
      <w:r>
        <w:t>lla</w:t>
      </w:r>
      <w:proofErr w:type="spellEnd"/>
      <w:r>
        <w:t xml:space="preserve">/              </w:t>
      </w:r>
      <w:r w:rsidR="00143AEA">
        <w:tab/>
      </w:r>
      <w:r>
        <w:t># Listen-Layouts</w:t>
      </w:r>
    </w:p>
    <w:p w14:paraId="642BBC3E" w14:textId="3637DD42" w:rsidR="00EC5C44" w:rsidRDefault="00EC5C44" w:rsidP="00143AEA">
      <w:pPr>
        <w:pStyle w:val="TabRow"/>
        <w:tabs>
          <w:tab w:val="left" w:pos="2268"/>
        </w:tabs>
      </w:pPr>
      <w:r>
        <w:t xml:space="preserve">│               ├── log-file/       </w:t>
      </w:r>
      <w:r w:rsidR="00143AEA">
        <w:tab/>
      </w:r>
      <w:r>
        <w:t xml:space="preserve"># Protokolle </w:t>
      </w:r>
    </w:p>
    <w:p w14:paraId="7CE17E4C" w14:textId="550E1BE0" w:rsidR="00EC5C44" w:rsidRDefault="00EC5C44" w:rsidP="00143AEA">
      <w:pPr>
        <w:pStyle w:val="TabRow"/>
        <w:tabs>
          <w:tab w:val="left" w:pos="2268"/>
        </w:tabs>
      </w:pPr>
      <w:r>
        <w:t xml:space="preserve">│               ├── </w:t>
      </w:r>
      <w:proofErr w:type="spellStart"/>
      <w:r>
        <w:t>mtx</w:t>
      </w:r>
      <w:proofErr w:type="spellEnd"/>
      <w:r>
        <w:t xml:space="preserve">/            </w:t>
      </w:r>
      <w:r w:rsidR="00143AEA">
        <w:tab/>
      </w:r>
      <w:r>
        <w:t># Luftlinien- &amp; Nachfragematrizen (.</w:t>
      </w:r>
      <w:proofErr w:type="spellStart"/>
      <w:r>
        <w:t>mtx</w:t>
      </w:r>
      <w:proofErr w:type="spellEnd"/>
      <w:r>
        <w:t>)</w:t>
      </w:r>
    </w:p>
    <w:p w14:paraId="71B71966" w14:textId="35770877" w:rsidR="00EC5C44" w:rsidRDefault="00EC5C44" w:rsidP="00143AEA">
      <w:pPr>
        <w:pStyle w:val="TabRow"/>
        <w:tabs>
          <w:tab w:val="left" w:pos="2268"/>
        </w:tabs>
      </w:pPr>
      <w:r>
        <w:t xml:space="preserve">│               ├── </w:t>
      </w:r>
      <w:proofErr w:type="spellStart"/>
      <w:r>
        <w:t>net</w:t>
      </w:r>
      <w:proofErr w:type="spellEnd"/>
      <w:r>
        <w:t xml:space="preserve">/             </w:t>
      </w:r>
      <w:r w:rsidR="00143AEA">
        <w:tab/>
      </w:r>
      <w:r>
        <w:t xml:space="preserve"># Netze (.net, z. B. </w:t>
      </w:r>
      <w:r w:rsidR="00995F27">
        <w:t>von Streckentypen oder Bezirken vor Import</w:t>
      </w:r>
      <w:r>
        <w:t>)</w:t>
      </w:r>
    </w:p>
    <w:p w14:paraId="18565E8F" w14:textId="049FC689" w:rsidR="00EC5C44" w:rsidRDefault="00EC5C44" w:rsidP="00143AEA">
      <w:pPr>
        <w:pStyle w:val="TabRow"/>
        <w:tabs>
          <w:tab w:val="left" w:pos="2268"/>
        </w:tabs>
      </w:pPr>
      <w:r>
        <w:t xml:space="preserve">│               ├── par/            </w:t>
      </w:r>
      <w:r w:rsidR="00143AEA">
        <w:tab/>
      </w:r>
      <w:r>
        <w:t># Legenden-Parameter</w:t>
      </w:r>
    </w:p>
    <w:p w14:paraId="10B11D90" w14:textId="0EFAA916" w:rsidR="00995F27" w:rsidRDefault="00995F27" w:rsidP="00143AEA">
      <w:pPr>
        <w:pStyle w:val="TabRow"/>
        <w:tabs>
          <w:tab w:val="left" w:pos="2268"/>
        </w:tabs>
      </w:pPr>
      <w:r>
        <w:t xml:space="preserve">│               ├── pro/             </w:t>
      </w:r>
      <w:r w:rsidR="00143AEA">
        <w:tab/>
      </w:r>
      <w:r>
        <w:t xml:space="preserve"># Verfahrensablauf </w:t>
      </w:r>
      <w:r>
        <w:sym w:font="Wingdings" w:char="F0E0"/>
      </w:r>
      <w:r>
        <w:t xml:space="preserve"> hier alle genutzten Verfahrensabläufe speichern </w:t>
      </w:r>
    </w:p>
    <w:p w14:paraId="44765B35" w14:textId="09E50D10" w:rsidR="00EC5C44" w:rsidRDefault="00EC5C44" w:rsidP="00143AEA">
      <w:pPr>
        <w:pStyle w:val="TabRow"/>
        <w:tabs>
          <w:tab w:val="left" w:pos="2268"/>
        </w:tabs>
      </w:pPr>
      <w:r>
        <w:t xml:space="preserve">│               ├── </w:t>
      </w:r>
      <w:proofErr w:type="spellStart"/>
      <w:r>
        <w:t>qla</w:t>
      </w:r>
      <w:proofErr w:type="spellEnd"/>
      <w:r>
        <w:t>/              # Schnellansichts-Layouts</w:t>
      </w:r>
    </w:p>
    <w:p w14:paraId="0B95D022" w14:textId="3FC891E9" w:rsidR="00EC5C44" w:rsidRPr="00143AEA" w:rsidRDefault="00EC5C44" w:rsidP="00143AEA">
      <w:pPr>
        <w:pStyle w:val="TabRow"/>
        <w:tabs>
          <w:tab w:val="left" w:pos="2268"/>
        </w:tabs>
      </w:pPr>
      <w:r w:rsidRPr="00143AEA">
        <w:t xml:space="preserve">│               ├── </w:t>
      </w:r>
      <w:proofErr w:type="spellStart"/>
      <w:r w:rsidRPr="00143AEA">
        <w:t>screenshot</w:t>
      </w:r>
      <w:proofErr w:type="spellEnd"/>
      <w:r w:rsidRPr="00143AEA">
        <w:t>/ # Screenshots</w:t>
      </w:r>
    </w:p>
    <w:p w14:paraId="0D5E4D98" w14:textId="65F0B80F" w:rsidR="00EC5C44" w:rsidRPr="00143AEA" w:rsidRDefault="00EC5C44" w:rsidP="00143AEA">
      <w:pPr>
        <w:pStyle w:val="TabRow"/>
        <w:tabs>
          <w:tab w:val="left" w:pos="2268"/>
        </w:tabs>
      </w:pPr>
      <w:r w:rsidRPr="00143AEA">
        <w:t xml:space="preserve">│               ├── </w:t>
      </w:r>
      <w:proofErr w:type="spellStart"/>
      <w:r w:rsidRPr="00143AEA">
        <w:t>script</w:t>
      </w:r>
      <w:proofErr w:type="spellEnd"/>
      <w:r w:rsidRPr="00143AEA">
        <w:t>/          # Visum-Skripte</w:t>
      </w:r>
    </w:p>
    <w:p w14:paraId="75D37E42" w14:textId="2BC1F6BC" w:rsidR="00EC5C44" w:rsidRDefault="00EC5C44" w:rsidP="00143AEA">
      <w:pPr>
        <w:pStyle w:val="TabRow"/>
        <w:tabs>
          <w:tab w:val="left" w:pos="2268"/>
        </w:tabs>
      </w:pPr>
      <w:r w:rsidRPr="00143AEA">
        <w:t xml:space="preserve">│               ├── </w:t>
      </w:r>
      <w:proofErr w:type="spellStart"/>
      <w:r w:rsidRPr="00143AEA">
        <w:t>shapefile</w:t>
      </w:r>
      <w:proofErr w:type="spellEnd"/>
      <w:r w:rsidRPr="00143AEA">
        <w:t xml:space="preserve">/    # </w:t>
      </w:r>
      <w:proofErr w:type="spellStart"/>
      <w:r w:rsidRPr="00143AEA">
        <w:t>Shapefiles</w:t>
      </w:r>
      <w:proofErr w:type="spellEnd"/>
      <w:r w:rsidR="00523478">
        <w:t xml:space="preserve"> (nicht </w:t>
      </w:r>
      <w:proofErr w:type="spellStart"/>
      <w:r w:rsidR="00523478">
        <w:t>gpkg</w:t>
      </w:r>
      <w:proofErr w:type="spellEnd"/>
      <w:r w:rsidR="00523478">
        <w:t>)</w:t>
      </w:r>
      <w:r w:rsidR="00995F27" w:rsidRPr="00143AEA">
        <w:t xml:space="preserve"> von Bezirken</w:t>
      </w:r>
      <w:r w:rsidR="00523478">
        <w:t xml:space="preserve"> (Output Modell 6)</w:t>
      </w:r>
      <w:r w:rsidR="00995F27" w:rsidRPr="00143AEA">
        <w:t>, POI</w:t>
      </w:r>
      <w:r w:rsidR="00523478">
        <w:t xml:space="preserve"> (Modell 4)</w:t>
      </w:r>
      <w:r w:rsidR="00995F27" w:rsidRPr="00143AEA">
        <w:t>, …</w:t>
      </w:r>
    </w:p>
    <w:p w14:paraId="43590E14" w14:textId="71280203" w:rsidR="00547F88" w:rsidRPr="00547F88" w:rsidRDefault="00547F88" w:rsidP="00143AEA">
      <w:pPr>
        <w:pStyle w:val="TabRow"/>
        <w:tabs>
          <w:tab w:val="left" w:pos="2268"/>
        </w:tabs>
      </w:pPr>
      <w:r w:rsidRPr="00547F88">
        <w:t xml:space="preserve">│               │   ├── </w:t>
      </w:r>
      <w:r>
        <w:t>POI</w:t>
      </w:r>
      <w:r>
        <w:tab/>
        <w:t># POI-P</w:t>
      </w:r>
      <w:r w:rsidR="002C3025">
        <w:t>u</w:t>
      </w:r>
      <w:r>
        <w:t>nkt-Layer</w:t>
      </w:r>
    </w:p>
    <w:p w14:paraId="382AAB07" w14:textId="7DD41839" w:rsidR="00547F88" w:rsidRPr="00143AEA" w:rsidRDefault="00547F88" w:rsidP="00143AEA">
      <w:pPr>
        <w:pStyle w:val="TabRow"/>
        <w:tabs>
          <w:tab w:val="left" w:pos="2268"/>
        </w:tabs>
      </w:pPr>
      <w:r w:rsidRPr="00547F88">
        <w:t xml:space="preserve">│               │   └── </w:t>
      </w:r>
      <w:proofErr w:type="spellStart"/>
      <w:r>
        <w:t>Z</w:t>
      </w:r>
      <w:r w:rsidRPr="00547F88">
        <w:t>ones</w:t>
      </w:r>
      <w:proofErr w:type="spellEnd"/>
      <w:r>
        <w:t xml:space="preserve"> </w:t>
      </w:r>
      <w:r>
        <w:tab/>
        <w:t># Bezirks-Layer</w:t>
      </w:r>
    </w:p>
    <w:p w14:paraId="4D9F931A" w14:textId="0DF9F1F5" w:rsidR="00EC5C44" w:rsidRPr="00143AEA" w:rsidRDefault="00EC5C44" w:rsidP="00143AEA">
      <w:pPr>
        <w:pStyle w:val="TabRow"/>
        <w:tabs>
          <w:tab w:val="left" w:pos="2268"/>
        </w:tabs>
      </w:pPr>
      <w:r w:rsidRPr="00143AEA">
        <w:t xml:space="preserve">│               ├── </w:t>
      </w:r>
      <w:proofErr w:type="spellStart"/>
      <w:r w:rsidRPr="00143AEA">
        <w:t>tt-gpa</w:t>
      </w:r>
      <w:proofErr w:type="spellEnd"/>
      <w:r w:rsidRPr="00143AEA">
        <w:t xml:space="preserve">/         </w:t>
      </w:r>
      <w:r w:rsidR="00143AEA">
        <w:tab/>
      </w:r>
      <w:r w:rsidRPr="00143AEA">
        <w:t># Fahrplan-Grafikparameter</w:t>
      </w:r>
    </w:p>
    <w:p w14:paraId="27D628EC" w14:textId="38D8DDF6" w:rsidR="005B4374" w:rsidRDefault="00EC5C44" w:rsidP="00143AEA">
      <w:pPr>
        <w:pStyle w:val="TabRow"/>
        <w:tabs>
          <w:tab w:val="left" w:pos="2268"/>
        </w:tabs>
      </w:pPr>
      <w:r>
        <w:t xml:space="preserve">│               └── </w:t>
      </w:r>
      <w:proofErr w:type="spellStart"/>
      <w:r>
        <w:t>ver</w:t>
      </w:r>
      <w:proofErr w:type="spellEnd"/>
      <w:r>
        <w:t xml:space="preserve">/             </w:t>
      </w:r>
      <w:r w:rsidR="00143AEA">
        <w:tab/>
      </w:r>
      <w:r>
        <w:t># Visum-Version</w:t>
      </w:r>
      <w:r w:rsidR="007D3077">
        <w:t>sdatei</w:t>
      </w:r>
      <w:r>
        <w:t>en (01_...</w:t>
      </w:r>
      <w:proofErr w:type="spellStart"/>
      <w:r>
        <w:t>ver</w:t>
      </w:r>
      <w:proofErr w:type="spellEnd"/>
      <w:r>
        <w:t xml:space="preserve"> bis 06_...</w:t>
      </w:r>
      <w:proofErr w:type="spellStart"/>
      <w:r>
        <w:t>ver</w:t>
      </w:r>
      <w:proofErr w:type="spellEnd"/>
      <w:r>
        <w:t>)</w:t>
      </w:r>
    </w:p>
    <w:p w14:paraId="5E794577" w14:textId="6D6AC8FC" w:rsidR="00143AEA" w:rsidRDefault="00143AEA" w:rsidP="00143AEA">
      <w:pPr>
        <w:pStyle w:val="TabRow"/>
        <w:tabs>
          <w:tab w:val="left" w:pos="2268"/>
        </w:tabs>
      </w:pPr>
      <w:r>
        <w:t>│</w:t>
      </w:r>
    </w:p>
    <w:p w14:paraId="5DECB814" w14:textId="68A6B4F7" w:rsidR="005B4374" w:rsidRDefault="005B4374" w:rsidP="00143AEA">
      <w:pPr>
        <w:pStyle w:val="TabRow"/>
        <w:tabs>
          <w:tab w:val="left" w:pos="2268"/>
        </w:tabs>
      </w:pPr>
      <w:r>
        <w:t xml:space="preserve">└── </w:t>
      </w:r>
      <w:proofErr w:type="spellStart"/>
      <w:r>
        <w:t>core</w:t>
      </w:r>
      <w:proofErr w:type="spellEnd"/>
      <w:r>
        <w:t>/            # Systemunterbau &amp; Werkzeuge</w:t>
      </w:r>
    </w:p>
    <w:p w14:paraId="5D5EC901" w14:textId="77777777" w:rsidR="005B4374" w:rsidRDefault="005B4374" w:rsidP="00143AEA">
      <w:pPr>
        <w:pStyle w:val="TabRow"/>
        <w:tabs>
          <w:tab w:val="left" w:pos="2268"/>
        </w:tabs>
      </w:pPr>
      <w:r>
        <w:t xml:space="preserve">    │</w:t>
      </w:r>
    </w:p>
    <w:p w14:paraId="1852213A" w14:textId="33326516" w:rsidR="005B4374" w:rsidRDefault="005B4374" w:rsidP="005B4374">
      <w:pPr>
        <w:pStyle w:val="TabRow"/>
      </w:pPr>
      <w:r>
        <w:t xml:space="preserve">    ├── </w:t>
      </w:r>
      <w:proofErr w:type="spellStart"/>
      <w:r>
        <w:t>osmium</w:t>
      </w:r>
      <w:proofErr w:type="spellEnd"/>
      <w:r>
        <w:t>/                        # Osmium Tool</w:t>
      </w:r>
    </w:p>
    <w:p w14:paraId="1FB1FA19" w14:textId="55E5BB0A" w:rsidR="00194897" w:rsidRDefault="00194897" w:rsidP="00194897">
      <w:pPr>
        <w:pStyle w:val="TabRow"/>
      </w:pPr>
      <w:r>
        <w:t xml:space="preserve">    │   ├── _source.txt</w:t>
      </w:r>
      <w:r>
        <w:tab/>
        <w:t xml:space="preserve">     # Quellenangabe und Nutzungsbedingungen</w:t>
      </w:r>
    </w:p>
    <w:p w14:paraId="21D17D32" w14:textId="63994E46" w:rsidR="005B4374" w:rsidRDefault="005B4374" w:rsidP="005B4374">
      <w:pPr>
        <w:pStyle w:val="TabRow"/>
      </w:pPr>
      <w:r>
        <w:t xml:space="preserve">    │   ├── osmium.exe             # Ausführbare Datei</w:t>
      </w:r>
    </w:p>
    <w:p w14:paraId="7CBCB9CE" w14:textId="62C2BB53" w:rsidR="005B4374" w:rsidRDefault="005B4374" w:rsidP="005B4374">
      <w:pPr>
        <w:pStyle w:val="TabRow"/>
      </w:pPr>
      <w:r>
        <w:t xml:space="preserve">    │   └── *.</w:t>
      </w:r>
      <w:proofErr w:type="spellStart"/>
      <w:r>
        <w:t>dll</w:t>
      </w:r>
      <w:proofErr w:type="spellEnd"/>
      <w:r>
        <w:t xml:space="preserve">                     </w:t>
      </w:r>
      <w:r w:rsidR="00995F27">
        <w:t xml:space="preserve">      </w:t>
      </w:r>
      <w:r>
        <w:t># Benötigte DLL-Bibliotheken</w:t>
      </w:r>
    </w:p>
    <w:p w14:paraId="6F312173" w14:textId="77777777" w:rsidR="005B4374" w:rsidRDefault="005B4374" w:rsidP="005B4374">
      <w:pPr>
        <w:pStyle w:val="TabRow"/>
      </w:pPr>
      <w:r>
        <w:t xml:space="preserve">    │</w:t>
      </w:r>
    </w:p>
    <w:p w14:paraId="4ADD1E4E" w14:textId="7D481182" w:rsidR="005B4374" w:rsidRDefault="005B4374" w:rsidP="005B4374">
      <w:pPr>
        <w:pStyle w:val="TabRow"/>
      </w:pPr>
      <w:r>
        <w:t xml:space="preserve">    ├── </w:t>
      </w:r>
      <w:proofErr w:type="spellStart"/>
      <w:r>
        <w:t>data</w:t>
      </w:r>
      <w:proofErr w:type="spellEnd"/>
      <w:r>
        <w:t xml:space="preserve">/                       </w:t>
      </w:r>
      <w:r w:rsidR="00995F27">
        <w:tab/>
      </w:r>
      <w:r w:rsidR="00995F27">
        <w:tab/>
      </w:r>
      <w:r>
        <w:t># globaler Datenstamm (Input)</w:t>
      </w:r>
    </w:p>
    <w:p w14:paraId="1FE074F9" w14:textId="7D2CB3F7" w:rsidR="005B4374" w:rsidRDefault="005B4374" w:rsidP="005B4374">
      <w:pPr>
        <w:pStyle w:val="TabRow"/>
      </w:pPr>
      <w:r>
        <w:t xml:space="preserve">    │   ├── </w:t>
      </w:r>
      <w:proofErr w:type="spellStart"/>
      <w:r>
        <w:t>gadm</w:t>
      </w:r>
      <w:proofErr w:type="spellEnd"/>
      <w:r>
        <w:t>/</w:t>
      </w:r>
      <w:r w:rsidR="00345F37">
        <w:tab/>
      </w:r>
      <w:r w:rsidR="00345F37">
        <w:tab/>
      </w:r>
      <w:r w:rsidR="00345F37">
        <w:tab/>
        <w:t># Globale GADM 4.1 Vektordatei</w:t>
      </w:r>
    </w:p>
    <w:p w14:paraId="23A823AB" w14:textId="4B19D2B4" w:rsidR="00194897" w:rsidRDefault="00194897" w:rsidP="00194897">
      <w:pPr>
        <w:pStyle w:val="TabRow"/>
      </w:pPr>
      <w:r w:rsidRPr="00194897">
        <w:t xml:space="preserve">    │   </w:t>
      </w:r>
      <w:r>
        <w:t>│</w:t>
      </w:r>
      <w:r w:rsidRPr="00194897">
        <w:t xml:space="preserve">  </w:t>
      </w:r>
      <w:r>
        <w:t xml:space="preserve"> </w:t>
      </w:r>
      <w:r w:rsidRPr="00194897">
        <w:t xml:space="preserve">├── </w:t>
      </w:r>
      <w:r>
        <w:t>_source.txt</w:t>
      </w:r>
      <w:r>
        <w:tab/>
        <w:t xml:space="preserve">            # Quellenangabe und Nutzungsbedingungen</w:t>
      </w:r>
    </w:p>
    <w:p w14:paraId="080469CC" w14:textId="13399792" w:rsidR="00345F37" w:rsidRDefault="00345F37" w:rsidP="00194897">
      <w:pPr>
        <w:pStyle w:val="TabRow"/>
      </w:pPr>
      <w:r w:rsidRPr="00194897">
        <w:t xml:space="preserve">    │   </w:t>
      </w:r>
      <w:r>
        <w:t>│</w:t>
      </w:r>
      <w:r w:rsidRPr="00194897">
        <w:t xml:space="preserve">  </w:t>
      </w:r>
      <w:r>
        <w:t xml:space="preserve"> </w:t>
      </w:r>
      <w:r w:rsidRPr="00194897">
        <w:t>├──</w:t>
      </w:r>
      <w:r w:rsidRPr="00345F37">
        <w:t xml:space="preserve"> </w:t>
      </w:r>
      <w:r>
        <w:t>gadm_adm0.gpkg     # Level0</w:t>
      </w:r>
    </w:p>
    <w:p w14:paraId="3F6AF316" w14:textId="513EDEBD" w:rsidR="00345F37" w:rsidRPr="00194897" w:rsidRDefault="00345F37" w:rsidP="00345F37">
      <w:pPr>
        <w:pStyle w:val="TabRow"/>
      </w:pPr>
      <w:r w:rsidRPr="00194897">
        <w:t xml:space="preserve">    │   </w:t>
      </w:r>
      <w:r>
        <w:t>│</w:t>
      </w:r>
      <w:r w:rsidRPr="00194897">
        <w:t xml:space="preserve">  </w:t>
      </w:r>
      <w:r>
        <w:t xml:space="preserve"> </w:t>
      </w:r>
      <w:r w:rsidRPr="00194897">
        <w:t>├──</w:t>
      </w:r>
      <w:r w:rsidRPr="00345F37">
        <w:t xml:space="preserve"> </w:t>
      </w:r>
      <w:r>
        <w:t>gadm_adm1.gpkg     # Level1</w:t>
      </w:r>
    </w:p>
    <w:p w14:paraId="3D04D638" w14:textId="6FB954D0" w:rsidR="00345F37" w:rsidRPr="00194897" w:rsidRDefault="00345F37" w:rsidP="00345F37">
      <w:pPr>
        <w:pStyle w:val="TabRow"/>
      </w:pPr>
      <w:r w:rsidRPr="00194897">
        <w:t xml:space="preserve">    │   </w:t>
      </w:r>
      <w:r>
        <w:t>│</w:t>
      </w:r>
      <w:r w:rsidRPr="00194897">
        <w:t xml:space="preserve">  </w:t>
      </w:r>
      <w:r>
        <w:t xml:space="preserve"> </w:t>
      </w:r>
      <w:r w:rsidRPr="00194897">
        <w:t>├──</w:t>
      </w:r>
      <w:r w:rsidRPr="00345F37">
        <w:t xml:space="preserve"> </w:t>
      </w:r>
      <w:r>
        <w:t>gadm_adm2.gpkg     # Level2</w:t>
      </w:r>
    </w:p>
    <w:p w14:paraId="00F437BF" w14:textId="5D9B4ADF" w:rsidR="005B4374" w:rsidRDefault="005B4374" w:rsidP="005B4374">
      <w:pPr>
        <w:pStyle w:val="TabRow"/>
      </w:pPr>
      <w:r>
        <w:t xml:space="preserve">    │   │   └── </w:t>
      </w:r>
      <w:r w:rsidR="00345F37">
        <w:t>gadm_adm3.gpkg     # Level3</w:t>
      </w:r>
    </w:p>
    <w:p w14:paraId="340B5236" w14:textId="77777777" w:rsidR="005B4374" w:rsidRPr="00345F37" w:rsidRDefault="005B4374" w:rsidP="005B4374">
      <w:pPr>
        <w:pStyle w:val="TabRow"/>
      </w:pPr>
      <w:r>
        <w:t xml:space="preserve">    </w:t>
      </w:r>
      <w:r w:rsidRPr="00345F37">
        <w:t xml:space="preserve">│   ├── </w:t>
      </w:r>
      <w:proofErr w:type="spellStart"/>
      <w:r w:rsidRPr="00345F37">
        <w:t>ghs_pop</w:t>
      </w:r>
      <w:proofErr w:type="spellEnd"/>
      <w:r w:rsidRPr="00345F37">
        <w:t>/</w:t>
      </w:r>
    </w:p>
    <w:p w14:paraId="036BDED5" w14:textId="4667C440" w:rsidR="00194897" w:rsidRPr="00CF0156" w:rsidRDefault="00194897" w:rsidP="00194897">
      <w:pPr>
        <w:pStyle w:val="TabRow"/>
      </w:pPr>
      <w:r w:rsidRPr="00345F37">
        <w:t xml:space="preserve">    </w:t>
      </w:r>
      <w:r w:rsidRPr="00CF0156">
        <w:t>│   │   ├── _source.txt</w:t>
      </w:r>
      <w:r w:rsidRPr="00CF0156">
        <w:tab/>
        <w:t xml:space="preserve">            # </w:t>
      </w:r>
      <w:r>
        <w:t>Quellenangabe und Nutzungsbedingungen</w:t>
      </w:r>
    </w:p>
    <w:p w14:paraId="315DA175" w14:textId="09A06146" w:rsidR="005B4374" w:rsidRPr="00CF0156" w:rsidRDefault="005B4374" w:rsidP="005B4374">
      <w:pPr>
        <w:pStyle w:val="TabRow"/>
      </w:pPr>
      <w:r w:rsidRPr="00CF0156">
        <w:t xml:space="preserve">    │   │   └── </w:t>
      </w:r>
      <w:proofErr w:type="spellStart"/>
      <w:r w:rsidRPr="00CF0156">
        <w:t>ghs_pop_global.tif</w:t>
      </w:r>
      <w:proofErr w:type="spellEnd"/>
      <w:r w:rsidRPr="00CF0156">
        <w:t xml:space="preserve">     # Globales GHS-POP Raster</w:t>
      </w:r>
    </w:p>
    <w:p w14:paraId="7DA6D122" w14:textId="7CCEB43A" w:rsidR="00194897" w:rsidRPr="00194897" w:rsidRDefault="005B4374" w:rsidP="005B4374">
      <w:pPr>
        <w:pStyle w:val="TabRow"/>
      </w:pPr>
      <w:r w:rsidRPr="00FB5A05">
        <w:t xml:space="preserve">    </w:t>
      </w:r>
      <w:r w:rsidRPr="00194897">
        <w:t xml:space="preserve">│   └── </w:t>
      </w:r>
      <w:proofErr w:type="spellStart"/>
      <w:r w:rsidRPr="00194897">
        <w:t>osm</w:t>
      </w:r>
      <w:proofErr w:type="spellEnd"/>
      <w:r w:rsidRPr="00194897">
        <w:t xml:space="preserve">/   </w:t>
      </w:r>
      <w:r w:rsidR="00194897" w:rsidRPr="00194897">
        <w:tab/>
      </w:r>
      <w:r w:rsidR="00194897" w:rsidRPr="00194897">
        <w:tab/>
      </w:r>
      <w:r w:rsidR="00194897" w:rsidRPr="00194897">
        <w:tab/>
        <w:t># Geofabrik-Downloads mit Datumstempel im</w:t>
      </w:r>
      <w:r w:rsidR="00194897">
        <w:t xml:space="preserve"> Namen</w:t>
      </w:r>
    </w:p>
    <w:p w14:paraId="7007E18D" w14:textId="01AD43C6" w:rsidR="005B4374" w:rsidRPr="00194897" w:rsidRDefault="00194897" w:rsidP="005B4374">
      <w:pPr>
        <w:pStyle w:val="TabRow"/>
      </w:pPr>
      <w:r w:rsidRPr="00194897">
        <w:t xml:space="preserve">    │       ├── _source.txt</w:t>
      </w:r>
      <w:r w:rsidRPr="00194897">
        <w:tab/>
        <w:t xml:space="preserve">            # </w:t>
      </w:r>
      <w:r>
        <w:t>Quellenangabe und Nutzungsbedingungen</w:t>
      </w:r>
    </w:p>
    <w:p w14:paraId="7964D0D3" w14:textId="77777777" w:rsidR="005B4374" w:rsidRPr="00CF0156" w:rsidRDefault="005B4374" w:rsidP="005B4374">
      <w:pPr>
        <w:pStyle w:val="TabRow"/>
      </w:pPr>
      <w:r w:rsidRPr="00194897">
        <w:t xml:space="preserve">    </w:t>
      </w:r>
      <w:r w:rsidRPr="00CF0156">
        <w:t>│       ├── DEU/</w:t>
      </w:r>
    </w:p>
    <w:p w14:paraId="2BAC14C8" w14:textId="7D8B74E6" w:rsidR="005B4374" w:rsidRPr="00CF0156" w:rsidRDefault="005B4374" w:rsidP="005B4374">
      <w:pPr>
        <w:pStyle w:val="TabRow"/>
      </w:pPr>
      <w:r w:rsidRPr="00CF0156">
        <w:t xml:space="preserve">    │       │   └── 20260727_germany.osm.pbf</w:t>
      </w:r>
    </w:p>
    <w:p w14:paraId="03A60651" w14:textId="77777777" w:rsidR="005B4374" w:rsidRPr="00CF0156" w:rsidRDefault="005B4374" w:rsidP="005B4374">
      <w:pPr>
        <w:pStyle w:val="TabRow"/>
      </w:pPr>
      <w:r w:rsidRPr="00CF0156">
        <w:t xml:space="preserve">    │       └── PHL/</w:t>
      </w:r>
    </w:p>
    <w:p w14:paraId="134CF3BF" w14:textId="77777777" w:rsidR="005B4374" w:rsidRPr="00CF0156" w:rsidRDefault="005B4374" w:rsidP="005B4374">
      <w:pPr>
        <w:pStyle w:val="TabRow"/>
      </w:pPr>
      <w:r w:rsidRPr="00CF0156">
        <w:t xml:space="preserve">    │           └── 20260720_philippines.osm.pbf</w:t>
      </w:r>
    </w:p>
    <w:p w14:paraId="28B7F991" w14:textId="43CF0332" w:rsidR="00E66C53" w:rsidRPr="00C044B2" w:rsidRDefault="00E66C53" w:rsidP="005B4374">
      <w:pPr>
        <w:pStyle w:val="TabRow"/>
      </w:pPr>
      <w:r w:rsidRPr="00C044B2">
        <w:t xml:space="preserve">    │</w:t>
      </w:r>
    </w:p>
    <w:p w14:paraId="546B6015" w14:textId="6848D8DE" w:rsidR="00E66C53" w:rsidRPr="00E66C53" w:rsidRDefault="00E66C53" w:rsidP="00E66C53">
      <w:pPr>
        <w:pStyle w:val="TabRow"/>
      </w:pPr>
      <w:r w:rsidRPr="00E66C53">
        <w:t xml:space="preserve">    ├── </w:t>
      </w:r>
      <w:proofErr w:type="spellStart"/>
      <w:r w:rsidRPr="00E66C53">
        <w:t>gui</w:t>
      </w:r>
      <w:proofErr w:type="spellEnd"/>
      <w:r w:rsidRPr="00E66C53">
        <w:t>/                               # Benutzeroberfläche &amp; Fenster</w:t>
      </w:r>
    </w:p>
    <w:p w14:paraId="3651E35D" w14:textId="049923CE" w:rsidR="00E66C53" w:rsidRPr="00E66C53" w:rsidRDefault="00E66C53" w:rsidP="00E66C53">
      <w:pPr>
        <w:pStyle w:val="TabRow"/>
      </w:pPr>
      <w:r w:rsidRPr="00E66C53">
        <w:t xml:space="preserve">    │   ├── </w:t>
      </w:r>
      <w:proofErr w:type="spellStart"/>
      <w:r w:rsidRPr="00E66C53">
        <w:t>windows</w:t>
      </w:r>
      <w:proofErr w:type="spellEnd"/>
      <w:r w:rsidRPr="00E66C53">
        <w:t>/                       # Hauptfenster, Dialoge</w:t>
      </w:r>
    </w:p>
    <w:p w14:paraId="7E8C498A" w14:textId="6AE1E777" w:rsidR="00E66C53" w:rsidRPr="00E66C53" w:rsidRDefault="00E66C53" w:rsidP="00E66C53">
      <w:pPr>
        <w:pStyle w:val="TabRow"/>
      </w:pPr>
      <w:r w:rsidRPr="00E66C53">
        <w:t xml:space="preserve">    │   └── </w:t>
      </w:r>
      <w:proofErr w:type="spellStart"/>
      <w:r w:rsidRPr="00E66C53">
        <w:t>steps</w:t>
      </w:r>
      <w:proofErr w:type="spellEnd"/>
      <w:r w:rsidRPr="00E66C53">
        <w:t>/                         # Die einzelnen Schritte</w:t>
      </w:r>
    </w:p>
    <w:p w14:paraId="66EE1C68" w14:textId="2F99A26C" w:rsidR="00E66C53" w:rsidRPr="00CF0156" w:rsidRDefault="00E66C53" w:rsidP="00E66C53">
      <w:pPr>
        <w:pStyle w:val="TabRow"/>
      </w:pPr>
      <w:r w:rsidRPr="00CF0156">
        <w:t xml:space="preserve">    │       ├── …</w:t>
      </w:r>
    </w:p>
    <w:p w14:paraId="57C4A390" w14:textId="15D6B470" w:rsidR="00E66C53" w:rsidRPr="00CF0156" w:rsidRDefault="00E66C53" w:rsidP="00E66C53">
      <w:pPr>
        <w:pStyle w:val="TabRow"/>
      </w:pPr>
      <w:r w:rsidRPr="00CF0156">
        <w:t xml:space="preserve">    │       ├── …</w:t>
      </w:r>
    </w:p>
    <w:p w14:paraId="2DC3A6BA" w14:textId="6D33ED86" w:rsidR="00E66C53" w:rsidRPr="00CF0156" w:rsidRDefault="00E66C53" w:rsidP="00E66C53">
      <w:pPr>
        <w:pStyle w:val="TabRow"/>
      </w:pPr>
      <w:r w:rsidRPr="00CF0156">
        <w:t xml:space="preserve">    │       └── </w:t>
      </w:r>
      <w:proofErr w:type="spellStart"/>
      <w:r w:rsidRPr="00CF0156">
        <w:t>step</w:t>
      </w:r>
      <w:r w:rsidR="00253C27" w:rsidRPr="00CF0156">
        <w:t>_</w:t>
      </w:r>
      <w:r w:rsidRPr="00CF0156">
        <w:t>x</w:t>
      </w:r>
      <w:proofErr w:type="spellEnd"/>
    </w:p>
    <w:p w14:paraId="45DFF820" w14:textId="24177381" w:rsidR="00E66C53" w:rsidRPr="00CF0156" w:rsidRDefault="00E66C53" w:rsidP="00E66C53">
      <w:pPr>
        <w:pStyle w:val="TabRow"/>
      </w:pPr>
      <w:r w:rsidRPr="00CF0156">
        <w:t xml:space="preserve">    │</w:t>
      </w:r>
    </w:p>
    <w:p w14:paraId="3C3EB333" w14:textId="2912E9AE" w:rsidR="00E66C53" w:rsidRPr="00CF0156" w:rsidRDefault="00E66C53" w:rsidP="00E66C53">
      <w:pPr>
        <w:pStyle w:val="TabRow"/>
      </w:pPr>
      <w:r w:rsidRPr="00CF0156">
        <w:t xml:space="preserve">    ├── </w:t>
      </w:r>
      <w:proofErr w:type="spellStart"/>
      <w:r w:rsidRPr="00CF0156">
        <w:t>runner</w:t>
      </w:r>
      <w:proofErr w:type="spellEnd"/>
      <w:r w:rsidRPr="00CF0156">
        <w:t>/                            # Tool-Steuerung &amp; Ablauf-Logik</w:t>
      </w:r>
    </w:p>
    <w:p w14:paraId="4C6D819F" w14:textId="685E4E78" w:rsidR="00E66C53" w:rsidRPr="00E66C53" w:rsidRDefault="00E66C53" w:rsidP="00E66C53">
      <w:pPr>
        <w:pStyle w:val="TabRow"/>
      </w:pPr>
      <w:r w:rsidRPr="00E66C53">
        <w:t xml:space="preserve">    │   ├── osm_runner.py                  # Steuert </w:t>
      </w:r>
      <w:r>
        <w:t>OSM-Verarbeitung</w:t>
      </w:r>
    </w:p>
    <w:p w14:paraId="20127F4A" w14:textId="63CB46B2" w:rsidR="00E66C53" w:rsidRPr="00E66C53" w:rsidRDefault="00E66C53" w:rsidP="00E66C53">
      <w:pPr>
        <w:pStyle w:val="TabRow"/>
      </w:pPr>
      <w:r w:rsidRPr="00E66C53">
        <w:lastRenderedPageBreak/>
        <w:t xml:space="preserve">    │   ├── model_runner.py                # Steuert </w:t>
      </w:r>
      <w:proofErr w:type="gramStart"/>
      <w:r w:rsidRPr="00E66C53">
        <w:t>QGIS .model</w:t>
      </w:r>
      <w:proofErr w:type="gramEnd"/>
      <w:r w:rsidRPr="00E66C53">
        <w:t>3 Kette</w:t>
      </w:r>
    </w:p>
    <w:p w14:paraId="68B0BFD9" w14:textId="366ABE73" w:rsidR="00E66C53" w:rsidRPr="00E66C53" w:rsidRDefault="00E66C53" w:rsidP="00E66C53">
      <w:pPr>
        <w:pStyle w:val="TabRow"/>
      </w:pPr>
      <w:r w:rsidRPr="00E66C53">
        <w:t xml:space="preserve">    │   └── project_manager.py             # Erstellt/lädt </w:t>
      </w:r>
      <w:proofErr w:type="spellStart"/>
      <w:proofErr w:type="gramStart"/>
      <w:r w:rsidRPr="00E66C53">
        <w:t>config.json</w:t>
      </w:r>
      <w:proofErr w:type="spellEnd"/>
      <w:proofErr w:type="gramEnd"/>
      <w:r w:rsidRPr="00E66C53">
        <w:t>, Manifeste</w:t>
      </w:r>
    </w:p>
    <w:p w14:paraId="0A2FA136" w14:textId="77777777" w:rsidR="005B4374" w:rsidRPr="00E66C53" w:rsidRDefault="005B4374" w:rsidP="005B4374">
      <w:pPr>
        <w:pStyle w:val="TabRow"/>
      </w:pPr>
      <w:r w:rsidRPr="00E66C53">
        <w:t xml:space="preserve">    │</w:t>
      </w:r>
    </w:p>
    <w:p w14:paraId="0C3780E7" w14:textId="77777777" w:rsidR="00E66C53" w:rsidRDefault="005B4374" w:rsidP="00E66C53">
      <w:pPr>
        <w:pStyle w:val="TabRow"/>
      </w:pPr>
      <w:r w:rsidRPr="00793F7C">
        <w:t xml:space="preserve">    └── </w:t>
      </w:r>
      <w:proofErr w:type="spellStart"/>
      <w:r w:rsidRPr="00793F7C">
        <w:t>scripts</w:t>
      </w:r>
      <w:proofErr w:type="spellEnd"/>
      <w:r w:rsidRPr="00793F7C">
        <w:t>/                       # Skripte &amp; QGIS-Modell</w:t>
      </w:r>
      <w:r w:rsidR="00793F7C" w:rsidRPr="00793F7C">
        <w:t>e</w:t>
      </w:r>
    </w:p>
    <w:p w14:paraId="55D0C64C" w14:textId="4858C34F" w:rsidR="00E66C53" w:rsidRDefault="00E66C53" w:rsidP="00E66C53">
      <w:pPr>
        <w:pStyle w:val="TabRow"/>
      </w:pPr>
      <w:r w:rsidRPr="00E66C53">
        <w:t xml:space="preserve">        </w:t>
      </w:r>
      <w:r>
        <w:t>│</w:t>
      </w:r>
    </w:p>
    <w:p w14:paraId="455438A3" w14:textId="1627046F" w:rsidR="00E66C53" w:rsidRDefault="00E66C53" w:rsidP="00E66C53">
      <w:pPr>
        <w:pStyle w:val="TabRow"/>
      </w:pPr>
      <w:r>
        <w:t xml:space="preserve">        ├── </w:t>
      </w:r>
      <w:proofErr w:type="spellStart"/>
      <w:r>
        <w:t>osm</w:t>
      </w:r>
      <w:proofErr w:type="spellEnd"/>
      <w:r>
        <w:t>/                           # Alle Python-Skripte für OSM / Osmium</w:t>
      </w:r>
    </w:p>
    <w:p w14:paraId="4B0D95B0" w14:textId="6418EF15" w:rsidR="00E66C53" w:rsidRDefault="00E66C53" w:rsidP="00E66C53">
      <w:pPr>
        <w:pStyle w:val="TabRow"/>
      </w:pPr>
      <w:r w:rsidRPr="00E66C53">
        <w:t xml:space="preserve">        │   ├── download_osm.py            </w:t>
      </w:r>
      <w:r w:rsidR="00DB7668">
        <w:t xml:space="preserve"> </w:t>
      </w:r>
      <w:r w:rsidR="00B74F98">
        <w:tab/>
      </w:r>
      <w:r w:rsidRPr="00E66C53">
        <w:t># Geofabrik Downloads</w:t>
      </w:r>
    </w:p>
    <w:p w14:paraId="788B71BA" w14:textId="2FA4E604" w:rsidR="00CC2FDF" w:rsidRDefault="00CC2FDF" w:rsidP="00CC2FDF">
      <w:pPr>
        <w:pStyle w:val="TabRow"/>
      </w:pPr>
      <w:r w:rsidRPr="00E10B30">
        <w:t xml:space="preserve">        </w:t>
      </w:r>
      <w:r>
        <w:t xml:space="preserve">│   ├── merge_pbf.py                   </w:t>
      </w:r>
      <w:r w:rsidR="00B74F98">
        <w:tab/>
      </w:r>
      <w:r>
        <w:t># Zusammenführen mehrerer PBFs</w:t>
      </w:r>
    </w:p>
    <w:p w14:paraId="49CF2D16" w14:textId="2D16B15F" w:rsidR="00B13219" w:rsidRPr="00E10B30" w:rsidRDefault="00B13219" w:rsidP="00B13219">
      <w:pPr>
        <w:pStyle w:val="TabRow"/>
        <w:rPr>
          <w:lang w:val="en-US"/>
        </w:rPr>
      </w:pPr>
      <w:r w:rsidRPr="00CC2FDF">
        <w:t xml:space="preserve">        </w:t>
      </w:r>
      <w:r w:rsidRPr="00E10B30">
        <w:rPr>
          <w:lang w:val="en-US"/>
        </w:rPr>
        <w:t xml:space="preserve">│   ├── </w:t>
      </w:r>
      <w:r w:rsidR="00E10B30" w:rsidRPr="00E10B30">
        <w:rPr>
          <w:lang w:val="en-US"/>
        </w:rPr>
        <w:t>export_cities</w:t>
      </w:r>
      <w:r w:rsidRPr="00E10B30">
        <w:rPr>
          <w:lang w:val="en-US"/>
        </w:rPr>
        <w:t xml:space="preserve">.py               </w:t>
      </w:r>
      <w:r w:rsidR="00DB7668">
        <w:rPr>
          <w:lang w:val="en-US"/>
        </w:rPr>
        <w:t xml:space="preserve">  </w:t>
      </w:r>
      <w:r w:rsidR="00B74F98">
        <w:rPr>
          <w:lang w:val="en-US"/>
        </w:rPr>
        <w:tab/>
      </w:r>
      <w:r w:rsidRPr="00E10B30">
        <w:rPr>
          <w:lang w:val="en-US"/>
        </w:rPr>
        <w:t xml:space="preserve"># </w:t>
      </w:r>
      <w:r w:rsidR="00E10B30" w:rsidRPr="00E10B30">
        <w:rPr>
          <w:lang w:val="en-US"/>
        </w:rPr>
        <w:t>city/t</w:t>
      </w:r>
      <w:r w:rsidR="00E10B30">
        <w:rPr>
          <w:lang w:val="en-US"/>
        </w:rPr>
        <w:t xml:space="preserve">own </w:t>
      </w:r>
      <w:proofErr w:type="spellStart"/>
      <w:r w:rsidR="00E10B30">
        <w:rPr>
          <w:lang w:val="en-US"/>
        </w:rPr>
        <w:t>aus</w:t>
      </w:r>
      <w:proofErr w:type="spellEnd"/>
      <w:r w:rsidR="00E10B30">
        <w:rPr>
          <w:lang w:val="en-US"/>
        </w:rPr>
        <w:t xml:space="preserve"> merged </w:t>
      </w:r>
      <w:proofErr w:type="spellStart"/>
      <w:r w:rsidR="00E10B30">
        <w:rPr>
          <w:lang w:val="en-US"/>
        </w:rPr>
        <w:t>osm-datei</w:t>
      </w:r>
      <w:proofErr w:type="spellEnd"/>
    </w:p>
    <w:p w14:paraId="4A7A1D9F" w14:textId="120D8E3F" w:rsidR="00B13219" w:rsidRDefault="00E10B30" w:rsidP="00E66C53">
      <w:pPr>
        <w:pStyle w:val="TabRow"/>
      </w:pPr>
      <w:r w:rsidRPr="00DB7668">
        <w:rPr>
          <w:lang w:val="en-US"/>
        </w:rPr>
        <w:t xml:space="preserve">        </w:t>
      </w:r>
      <w:r w:rsidRPr="00E10B30">
        <w:t>│   ├── export_</w:t>
      </w:r>
      <w:r>
        <w:t>road-</w:t>
      </w:r>
      <w:r w:rsidRPr="00E10B30">
        <w:t xml:space="preserve">network.py    </w:t>
      </w:r>
      <w:r w:rsidR="00B74F98">
        <w:tab/>
      </w:r>
      <w:r w:rsidRPr="00E10B30">
        <w:t xml:space="preserve"># </w:t>
      </w:r>
      <w:proofErr w:type="spellStart"/>
      <w:r w:rsidRPr="00E10B30">
        <w:t>st</w:t>
      </w:r>
      <w:r>
        <w:t>raßennetz</w:t>
      </w:r>
      <w:proofErr w:type="spellEnd"/>
      <w:r w:rsidRPr="00E10B30">
        <w:t xml:space="preserve"> aus </w:t>
      </w:r>
      <w:proofErr w:type="spellStart"/>
      <w:r>
        <w:t>merged</w:t>
      </w:r>
      <w:proofErr w:type="spellEnd"/>
      <w:r>
        <w:t xml:space="preserve"> </w:t>
      </w:r>
      <w:proofErr w:type="spellStart"/>
      <w:r w:rsidRPr="00E10B30">
        <w:t>osm</w:t>
      </w:r>
      <w:proofErr w:type="spellEnd"/>
      <w:r w:rsidRPr="00E10B30">
        <w:t>-datei</w:t>
      </w:r>
      <w:r>
        <w:t xml:space="preserve"> mit poly-datei</w:t>
      </w:r>
      <w:r w:rsidR="00DB7668">
        <w:t>en</w:t>
      </w:r>
      <w:r>
        <w:t>-zuschnitt</w:t>
      </w:r>
    </w:p>
    <w:p w14:paraId="7D5A399C" w14:textId="7023374E" w:rsidR="00E10B30" w:rsidRPr="00E10B30" w:rsidRDefault="00E10B30" w:rsidP="00E10B30">
      <w:pPr>
        <w:pStyle w:val="TabRow"/>
      </w:pPr>
      <w:r w:rsidRPr="00E10B30">
        <w:t xml:space="preserve">        │   ├── export_study-area.py      </w:t>
      </w:r>
      <w:r w:rsidR="00DB7668">
        <w:t xml:space="preserve">  </w:t>
      </w:r>
      <w:r w:rsidR="00B74F98">
        <w:tab/>
      </w:r>
      <w:r w:rsidRPr="00E10B30">
        <w:t xml:space="preserve"># </w:t>
      </w:r>
      <w:proofErr w:type="spellStart"/>
      <w:r w:rsidRPr="00E10B30">
        <w:t>osm</w:t>
      </w:r>
      <w:proofErr w:type="spellEnd"/>
      <w:r w:rsidRPr="00E10B30">
        <w:t>-zuschnitt aus</w:t>
      </w:r>
      <w:r>
        <w:t xml:space="preserve"> PA + IA1 + IA2</w:t>
      </w:r>
      <w:r w:rsidR="00DB7668">
        <w:t xml:space="preserve"> für </w:t>
      </w:r>
      <w:proofErr w:type="spellStart"/>
      <w:r w:rsidR="00DB7668">
        <w:t>intensity</w:t>
      </w:r>
      <w:proofErr w:type="spellEnd"/>
      <w:r w:rsidR="00DB7668">
        <w:t xml:space="preserve"> </w:t>
      </w:r>
      <w:proofErr w:type="spellStart"/>
      <w:r w:rsidR="00DB7668">
        <w:t>analysis</w:t>
      </w:r>
      <w:proofErr w:type="spellEnd"/>
      <w:r w:rsidR="00DB7668">
        <w:t xml:space="preserve"> (</w:t>
      </w:r>
      <w:proofErr w:type="spellStart"/>
      <w:r w:rsidR="00DB7668">
        <w:t>poi</w:t>
      </w:r>
      <w:proofErr w:type="spellEnd"/>
      <w:r w:rsidR="00DB7668">
        <w:t>)</w:t>
      </w:r>
    </w:p>
    <w:p w14:paraId="63458708" w14:textId="0F5CA499" w:rsidR="00E10B30" w:rsidRPr="00E10B30" w:rsidRDefault="00DB7668" w:rsidP="00E66C53">
      <w:pPr>
        <w:pStyle w:val="TabRow"/>
      </w:pPr>
      <w:r>
        <w:t xml:space="preserve">        │   ├── export_uninhabited.py      </w:t>
      </w:r>
      <w:r w:rsidR="00B74F98">
        <w:tab/>
      </w:r>
      <w:r>
        <w:t xml:space="preserve"># Unbewohnte Flächen in </w:t>
      </w:r>
      <w:r w:rsidRPr="00D83667">
        <w:t>bound_pa_ia1.poly</w:t>
      </w:r>
    </w:p>
    <w:p w14:paraId="63345DEC" w14:textId="10CC7978" w:rsidR="00E66C53" w:rsidRDefault="00E66C53" w:rsidP="00E66C53">
      <w:pPr>
        <w:pStyle w:val="TabRow"/>
      </w:pPr>
      <w:r w:rsidRPr="00E10B30">
        <w:t xml:space="preserve">        </w:t>
      </w:r>
      <w:r>
        <w:t xml:space="preserve">│   ├── merge_pbf.py              </w:t>
      </w:r>
      <w:r w:rsidR="00B74F98">
        <w:tab/>
      </w:r>
      <w:r>
        <w:t># Zusammenführen mehrerer PBFs</w:t>
      </w:r>
    </w:p>
    <w:p w14:paraId="52036227" w14:textId="449F8C31" w:rsidR="00E66C53" w:rsidRPr="009B63E6" w:rsidRDefault="00E66C53" w:rsidP="00E66C53">
      <w:pPr>
        <w:pStyle w:val="TabRow"/>
      </w:pPr>
      <w:r w:rsidRPr="00CF0156">
        <w:t xml:space="preserve">        </w:t>
      </w:r>
      <w:r w:rsidRPr="009B63E6">
        <w:t xml:space="preserve">│   └── </w:t>
      </w:r>
      <w:r w:rsidR="00B74F98" w:rsidRPr="009B63E6">
        <w:t>…</w:t>
      </w:r>
      <w:r w:rsidRPr="009B63E6">
        <w:t xml:space="preserve">           </w:t>
      </w:r>
      <w:r w:rsidR="00B74F98" w:rsidRPr="009B63E6">
        <w:tab/>
      </w:r>
      <w:r w:rsidR="00B74F98" w:rsidRPr="009B63E6">
        <w:tab/>
      </w:r>
      <w:r w:rsidR="00B74F98" w:rsidRPr="009B63E6">
        <w:tab/>
      </w:r>
      <w:r w:rsidRPr="009B63E6">
        <w:t xml:space="preserve"># </w:t>
      </w:r>
      <w:r w:rsidR="00B74F98" w:rsidRPr="009B63E6">
        <w:t>Fehlt noch was?</w:t>
      </w:r>
    </w:p>
    <w:p w14:paraId="55B2ADD8" w14:textId="50693B61" w:rsidR="00E66C53" w:rsidRPr="00EF7B26" w:rsidRDefault="00E66C53" w:rsidP="00E66C53">
      <w:pPr>
        <w:pStyle w:val="TabRow"/>
      </w:pPr>
      <w:r w:rsidRPr="009B63E6">
        <w:t xml:space="preserve">        </w:t>
      </w:r>
      <w:r w:rsidRPr="00E66C53">
        <w:t>│</w:t>
      </w:r>
    </w:p>
    <w:p w14:paraId="4DA40DAE" w14:textId="122A972F" w:rsidR="005B4374" w:rsidRDefault="005B4374" w:rsidP="005B4374">
      <w:pPr>
        <w:pStyle w:val="TabRow"/>
      </w:pPr>
      <w:r w:rsidRPr="00EF7B26">
        <w:t xml:space="preserve">        </w:t>
      </w:r>
      <w:r>
        <w:t xml:space="preserve">├── </w:t>
      </w:r>
      <w:proofErr w:type="spellStart"/>
      <w:r>
        <w:t>qgis</w:t>
      </w:r>
      <w:proofErr w:type="spellEnd"/>
      <w:r>
        <w:t xml:space="preserve">/               # </w:t>
      </w:r>
      <w:proofErr w:type="gramStart"/>
      <w:r>
        <w:t>QGIS .model</w:t>
      </w:r>
      <w:proofErr w:type="gramEnd"/>
      <w:r>
        <w:t>3 Dateien (</w:t>
      </w:r>
      <w:r w:rsidR="0007558D">
        <w:t>keine Python-Skripte notwendig</w:t>
      </w:r>
      <w:r>
        <w:t>)</w:t>
      </w:r>
    </w:p>
    <w:p w14:paraId="718280C0" w14:textId="021918E8" w:rsidR="00715590" w:rsidRPr="00715590" w:rsidRDefault="00715590" w:rsidP="00715590">
      <w:pPr>
        <w:pStyle w:val="TabRow"/>
      </w:pPr>
      <w:r>
        <w:t xml:space="preserve">         </w:t>
      </w:r>
      <w:r w:rsidRPr="00715590">
        <w:t xml:space="preserve">│   ├── </w:t>
      </w:r>
      <w:proofErr w:type="spellStart"/>
      <w:r w:rsidRPr="00715590">
        <w:t>models</w:t>
      </w:r>
      <w:proofErr w:type="spellEnd"/>
      <w:r w:rsidRPr="00715590">
        <w:t xml:space="preserve">/                        # Alle </w:t>
      </w:r>
      <w:proofErr w:type="gramStart"/>
      <w:r w:rsidRPr="00715590">
        <w:t>QGIS .model</w:t>
      </w:r>
      <w:proofErr w:type="gramEnd"/>
      <w:r w:rsidRPr="00715590">
        <w:t xml:space="preserve">3 </w:t>
      </w:r>
      <w:r w:rsidR="00C62206">
        <w:t>Dateien</w:t>
      </w:r>
    </w:p>
    <w:p w14:paraId="36924774" w14:textId="0C683631" w:rsidR="00715590" w:rsidRPr="00715590" w:rsidRDefault="00715590" w:rsidP="00715590">
      <w:pPr>
        <w:pStyle w:val="TabRow"/>
      </w:pPr>
      <w:r>
        <w:t xml:space="preserve">         </w:t>
      </w:r>
      <w:r w:rsidRPr="00715590">
        <w:t>│   │   ├── Model1_DataPrep.model3</w:t>
      </w:r>
    </w:p>
    <w:p w14:paraId="24CBF0CE" w14:textId="44D05437" w:rsidR="00715590" w:rsidRPr="00715590" w:rsidRDefault="00715590" w:rsidP="00715590">
      <w:pPr>
        <w:pStyle w:val="TabRow"/>
      </w:pPr>
      <w:r>
        <w:t xml:space="preserve">         </w:t>
      </w:r>
      <w:r w:rsidRPr="00715590">
        <w:t>│   │   ├── Model2_ZoneClass.model3</w:t>
      </w:r>
    </w:p>
    <w:p w14:paraId="3EE1C323" w14:textId="48C415C6" w:rsidR="00715590" w:rsidRPr="00715590" w:rsidRDefault="00715590" w:rsidP="00715590">
      <w:pPr>
        <w:pStyle w:val="TabRow"/>
      </w:pPr>
      <w:r>
        <w:t xml:space="preserve">         </w:t>
      </w:r>
      <w:r w:rsidRPr="00715590">
        <w:t>│   │   ├── Model3_GridGen.model3</w:t>
      </w:r>
    </w:p>
    <w:p w14:paraId="7607E74F" w14:textId="14020BA0" w:rsidR="00715590" w:rsidRPr="00CF0156" w:rsidRDefault="00715590" w:rsidP="00715590">
      <w:pPr>
        <w:pStyle w:val="TabRow"/>
      </w:pPr>
      <w:r w:rsidRPr="00CF0156">
        <w:t xml:space="preserve">         │   │   ├── Model3-4_GridAssign.model3</w:t>
      </w:r>
    </w:p>
    <w:p w14:paraId="2841BA7C" w14:textId="13B9DBE8" w:rsidR="00715590" w:rsidRPr="00CF0156" w:rsidRDefault="00715590" w:rsidP="00715590">
      <w:pPr>
        <w:pStyle w:val="TabRow"/>
      </w:pPr>
      <w:r w:rsidRPr="00CF0156">
        <w:t xml:space="preserve">         │   │   ├── Model4_TierAssign.model3</w:t>
      </w:r>
    </w:p>
    <w:p w14:paraId="7C9BF964" w14:textId="3EB5723F" w:rsidR="00715590" w:rsidRPr="00CF0156" w:rsidRDefault="00715590" w:rsidP="00715590">
      <w:pPr>
        <w:pStyle w:val="TabRow"/>
      </w:pPr>
      <w:r w:rsidRPr="00CF0156">
        <w:t xml:space="preserve">         │   │   ├── Model5_</w:t>
      </w:r>
      <w:r w:rsidR="00E71D3C" w:rsidRPr="00CF0156">
        <w:t>UrbanCentrality</w:t>
      </w:r>
      <w:r w:rsidRPr="00CF0156">
        <w:t>.model3</w:t>
      </w:r>
    </w:p>
    <w:p w14:paraId="06BB6313" w14:textId="285BDC80" w:rsidR="00715590" w:rsidRPr="00CF0156" w:rsidRDefault="00715590" w:rsidP="00715590">
      <w:pPr>
        <w:pStyle w:val="TabRow"/>
      </w:pPr>
      <w:r w:rsidRPr="00CF0156">
        <w:t xml:space="preserve">         │   │   └── </w:t>
      </w:r>
      <w:r w:rsidR="00B967D9" w:rsidRPr="00CF0156">
        <w:t>Model6_ZoneAssembler</w:t>
      </w:r>
      <w:r w:rsidRPr="00CF0156">
        <w:t>.model3</w:t>
      </w:r>
    </w:p>
    <w:p w14:paraId="5DD47930" w14:textId="16B50675" w:rsidR="00715590" w:rsidRPr="00CF0156" w:rsidRDefault="00715590" w:rsidP="00715590">
      <w:pPr>
        <w:pStyle w:val="TabRow"/>
      </w:pPr>
      <w:r w:rsidRPr="00CF0156">
        <w:t xml:space="preserve">         │   │</w:t>
      </w:r>
    </w:p>
    <w:p w14:paraId="3B3A0380" w14:textId="114822BC" w:rsidR="00715590" w:rsidRPr="00CF0156" w:rsidRDefault="00715590" w:rsidP="00715590">
      <w:pPr>
        <w:pStyle w:val="TabRow"/>
      </w:pPr>
      <w:r w:rsidRPr="00CF0156">
        <w:t xml:space="preserve">         │   ├── </w:t>
      </w:r>
      <w:proofErr w:type="spellStart"/>
      <w:r w:rsidRPr="00CF0156">
        <w:t>scripts</w:t>
      </w:r>
      <w:proofErr w:type="spellEnd"/>
      <w:r w:rsidRPr="00CF0156">
        <w:t>/                       # Spezifische Python-Processing-Skripte</w:t>
      </w:r>
    </w:p>
    <w:p w14:paraId="3BA50FE8" w14:textId="2F1B2DEA" w:rsidR="00715590" w:rsidRPr="00715590" w:rsidRDefault="00715590" w:rsidP="00715590">
      <w:pPr>
        <w:pStyle w:val="TabRow"/>
      </w:pPr>
      <w:r w:rsidRPr="00503E0D">
        <w:t xml:space="preserve">         </w:t>
      </w:r>
      <w:r w:rsidRPr="00715590">
        <w:t xml:space="preserve">│   │   ├── </w:t>
      </w:r>
      <w:r w:rsidR="001544BA" w:rsidRPr="001544BA">
        <w:t>Model2_CityCategorisation</w:t>
      </w:r>
      <w:r w:rsidR="00B74F98">
        <w:t>.py</w:t>
      </w:r>
      <w:r w:rsidR="00503E0D">
        <w:tab/>
      </w:r>
      <w:r w:rsidR="00503E0D" w:rsidRPr="00503E0D">
        <w:t xml:space="preserve"># notwendig für Modell </w:t>
      </w:r>
      <w:r w:rsidR="001544BA">
        <w:t>2</w:t>
      </w:r>
    </w:p>
    <w:p w14:paraId="465FF8EB" w14:textId="797759EC" w:rsidR="00715590" w:rsidRDefault="00715590" w:rsidP="00715590">
      <w:pPr>
        <w:pStyle w:val="TabRow"/>
      </w:pPr>
      <w:r w:rsidRPr="00503E0D">
        <w:t xml:space="preserve">         </w:t>
      </w:r>
      <w:r w:rsidRPr="00715590">
        <w:t xml:space="preserve">│   │   └── </w:t>
      </w:r>
      <w:r w:rsidR="00CC6B82" w:rsidRPr="00CC6B82">
        <w:t>Model4_Export_poly.py</w:t>
      </w:r>
      <w:r w:rsidR="00CC6B82">
        <w:tab/>
      </w:r>
      <w:r w:rsidR="00503E0D" w:rsidRPr="001544BA">
        <w:tab/>
      </w:r>
      <w:r w:rsidR="00503E0D" w:rsidRPr="00123C3D">
        <w:t># notwendig fü</w:t>
      </w:r>
      <w:r w:rsidR="00503E0D">
        <w:t xml:space="preserve">r Modell </w:t>
      </w:r>
      <w:r w:rsidR="001544BA">
        <w:t>4</w:t>
      </w:r>
    </w:p>
    <w:p w14:paraId="2A2A4A76" w14:textId="77777777" w:rsidR="004D711B" w:rsidRPr="00CF0156" w:rsidRDefault="004D711B" w:rsidP="004D711B">
      <w:pPr>
        <w:pStyle w:val="TabRow"/>
      </w:pPr>
      <w:r w:rsidRPr="001544BA">
        <w:t xml:space="preserve">         </w:t>
      </w:r>
      <w:r w:rsidRPr="00CF0156">
        <w:t>│   │</w:t>
      </w:r>
    </w:p>
    <w:p w14:paraId="483814E6" w14:textId="40D031B6" w:rsidR="004D711B" w:rsidRPr="004D711B" w:rsidRDefault="004D711B" w:rsidP="004D711B">
      <w:pPr>
        <w:pStyle w:val="TabRow"/>
      </w:pPr>
      <w:r w:rsidRPr="00CF0156">
        <w:t xml:space="preserve">         </w:t>
      </w:r>
      <w:r w:rsidRPr="00715590">
        <w:t xml:space="preserve">│   ├── </w:t>
      </w:r>
      <w:proofErr w:type="spellStart"/>
      <w:r w:rsidRPr="004D711B">
        <w:t>param_defaults</w:t>
      </w:r>
      <w:proofErr w:type="spellEnd"/>
      <w:r w:rsidRPr="00715590">
        <w:t xml:space="preserve">/   </w:t>
      </w:r>
      <w:r w:rsidRPr="004D711B">
        <w:tab/>
        <w:t># Default-Werte f</w:t>
      </w:r>
      <w:r>
        <w:t xml:space="preserve">ür </w:t>
      </w:r>
      <w:r w:rsidR="00296192">
        <w:t>Distanzen, Einwohnerlimits, Intensität</w:t>
      </w:r>
    </w:p>
    <w:p w14:paraId="14EA6EEA" w14:textId="555A54C8" w:rsidR="004D711B" w:rsidRDefault="004D711B" w:rsidP="004D711B">
      <w:pPr>
        <w:pStyle w:val="TabRow"/>
      </w:pPr>
      <w:r w:rsidRPr="00785C8B">
        <w:t xml:space="preserve">         </w:t>
      </w:r>
      <w:r w:rsidRPr="00715590">
        <w:t xml:space="preserve">│   │   ├── </w:t>
      </w:r>
      <w:r w:rsidR="00785C8B">
        <w:t>Model2_</w:t>
      </w:r>
      <w:proofErr w:type="gramStart"/>
      <w:r w:rsidR="00785C8B">
        <w:t>defaults</w:t>
      </w:r>
      <w:r w:rsidR="00296192" w:rsidRPr="00147AE0">
        <w:t>.json</w:t>
      </w:r>
      <w:proofErr w:type="gramEnd"/>
      <w:r w:rsidR="00296192" w:rsidRPr="00147AE0">
        <w:tab/>
        <w:t xml:space="preserve"># </w:t>
      </w:r>
      <w:r w:rsidR="00147AE0" w:rsidRPr="00147AE0">
        <w:t>Default</w:t>
      </w:r>
      <w:r w:rsidR="00557EC2">
        <w:t>s</w:t>
      </w:r>
      <w:r w:rsidR="00147AE0" w:rsidRPr="00147AE0">
        <w:t xml:space="preserve"> für </w:t>
      </w:r>
      <w:proofErr w:type="spellStart"/>
      <w:r w:rsidR="00147AE0" w:rsidRPr="00147AE0">
        <w:t>Stadtkategorisier</w:t>
      </w:r>
      <w:r w:rsidR="00147AE0">
        <w:t>ungskript</w:t>
      </w:r>
      <w:proofErr w:type="spellEnd"/>
    </w:p>
    <w:p w14:paraId="0936F198" w14:textId="6F6E6F36" w:rsidR="00CE03F1" w:rsidRDefault="00CE03F1" w:rsidP="004D711B">
      <w:pPr>
        <w:pStyle w:val="TabRow"/>
      </w:pPr>
      <w:r w:rsidRPr="00785C8B">
        <w:t xml:space="preserve">         </w:t>
      </w:r>
      <w:r w:rsidRPr="00715590">
        <w:t xml:space="preserve">│   │   ├── </w:t>
      </w:r>
      <w:r>
        <w:t>Model3_</w:t>
      </w:r>
      <w:proofErr w:type="gramStart"/>
      <w:r>
        <w:t>defaults</w:t>
      </w:r>
      <w:r w:rsidRPr="00147AE0">
        <w:t>.json</w:t>
      </w:r>
      <w:proofErr w:type="gramEnd"/>
      <w:r>
        <w:tab/>
        <w:t># Gitter-Defaults</w:t>
      </w:r>
    </w:p>
    <w:p w14:paraId="29741610" w14:textId="180BD2A2" w:rsidR="003D040C" w:rsidRPr="00147AE0" w:rsidRDefault="008E0A99" w:rsidP="004D711B">
      <w:pPr>
        <w:pStyle w:val="TabRow"/>
      </w:pPr>
      <w:r w:rsidRPr="00CF0156">
        <w:t xml:space="preserve">         │   │   └── </w:t>
      </w:r>
      <w:r w:rsidR="003D040C">
        <w:t>Model5_</w:t>
      </w:r>
      <w:proofErr w:type="gramStart"/>
      <w:r w:rsidR="003D040C">
        <w:t>defaults</w:t>
      </w:r>
      <w:r w:rsidR="003D040C" w:rsidRPr="00147AE0">
        <w:t>.json</w:t>
      </w:r>
      <w:proofErr w:type="gramEnd"/>
      <w:r w:rsidR="003D040C">
        <w:tab/>
        <w:t xml:space="preserve"># Distanz und </w:t>
      </w:r>
      <w:proofErr w:type="spellStart"/>
      <w:r w:rsidR="003D040C">
        <w:t>Intensity</w:t>
      </w:r>
      <w:proofErr w:type="spellEnd"/>
      <w:r w:rsidR="003D040C">
        <w:t xml:space="preserve"> Defaults</w:t>
      </w:r>
    </w:p>
    <w:p w14:paraId="6ADD2DB4" w14:textId="15CCCDD1" w:rsidR="00715590" w:rsidRPr="00CF0156" w:rsidRDefault="00715590" w:rsidP="00715590">
      <w:pPr>
        <w:pStyle w:val="TabRow"/>
      </w:pPr>
      <w:r w:rsidRPr="00CF0156">
        <w:t xml:space="preserve">         │   │</w:t>
      </w:r>
    </w:p>
    <w:p w14:paraId="422F4688" w14:textId="3673DBF5" w:rsidR="00715590" w:rsidRPr="00CF0156" w:rsidRDefault="00715590" w:rsidP="00715590">
      <w:pPr>
        <w:pStyle w:val="TabRow"/>
      </w:pPr>
      <w:r w:rsidRPr="00CF0156">
        <w:t xml:space="preserve">         │   └── </w:t>
      </w:r>
      <w:proofErr w:type="spellStart"/>
      <w:r w:rsidRPr="00CF0156">
        <w:t>styles</w:t>
      </w:r>
      <w:proofErr w:type="spellEnd"/>
      <w:r w:rsidRPr="00CF0156">
        <w:t>/                        # QML-</w:t>
      </w:r>
      <w:proofErr w:type="spellStart"/>
      <w:r w:rsidRPr="00CF0156">
        <w:t>Symbologie</w:t>
      </w:r>
      <w:proofErr w:type="spellEnd"/>
      <w:r w:rsidRPr="00CF0156">
        <w:t xml:space="preserve"> &amp; Darstellungs-Vorlagen</w:t>
      </w:r>
    </w:p>
    <w:p w14:paraId="2AB197DD" w14:textId="7B980500" w:rsidR="00715590" w:rsidRPr="00CF0156" w:rsidRDefault="00715590" w:rsidP="00715590">
      <w:pPr>
        <w:pStyle w:val="TabRow"/>
      </w:pPr>
      <w:r w:rsidRPr="00CF0156">
        <w:t xml:space="preserve">         │       ├── </w:t>
      </w:r>
      <w:proofErr w:type="spellStart"/>
      <w:r w:rsidRPr="00CF0156">
        <w:t>categorisation_point.qml</w:t>
      </w:r>
      <w:proofErr w:type="spellEnd"/>
    </w:p>
    <w:p w14:paraId="7A1BC58F" w14:textId="7895A330" w:rsidR="00715590" w:rsidRPr="009B63E6" w:rsidRDefault="00715590" w:rsidP="00715590">
      <w:pPr>
        <w:pStyle w:val="TabRow"/>
        <w:rPr>
          <w:lang w:val="en-US"/>
        </w:rPr>
      </w:pPr>
      <w:r w:rsidRPr="00CF0156">
        <w:t xml:space="preserve">         </w:t>
      </w:r>
      <w:r w:rsidRPr="009B63E6">
        <w:rPr>
          <w:lang w:val="en-US"/>
        </w:rPr>
        <w:t xml:space="preserve">│       ├── </w:t>
      </w:r>
      <w:proofErr w:type="spellStart"/>
      <w:r w:rsidRPr="009B63E6">
        <w:rPr>
          <w:lang w:val="en-US"/>
        </w:rPr>
        <w:t>categorisation_zone.qml</w:t>
      </w:r>
      <w:proofErr w:type="spellEnd"/>
    </w:p>
    <w:p w14:paraId="0A222B82" w14:textId="6F53BB4F" w:rsidR="00CA1659" w:rsidRPr="009B63E6" w:rsidRDefault="00CA1659" w:rsidP="00715590">
      <w:pPr>
        <w:pStyle w:val="TabRow"/>
        <w:rPr>
          <w:lang w:val="en-US"/>
        </w:rPr>
      </w:pPr>
      <w:r w:rsidRPr="009B63E6">
        <w:rPr>
          <w:lang w:val="en-US"/>
        </w:rPr>
        <w:t xml:space="preserve">         │       └── </w:t>
      </w:r>
      <w:proofErr w:type="spellStart"/>
      <w:r w:rsidRPr="009B63E6">
        <w:rPr>
          <w:lang w:val="en-US"/>
        </w:rPr>
        <w:t>intensity_heatmap.qml</w:t>
      </w:r>
      <w:proofErr w:type="spellEnd"/>
    </w:p>
    <w:p w14:paraId="680B504D" w14:textId="77777777" w:rsidR="005B4374" w:rsidRDefault="005B4374" w:rsidP="005B4374">
      <w:pPr>
        <w:pStyle w:val="TabRow"/>
      </w:pPr>
      <w:r w:rsidRPr="009B63E6">
        <w:rPr>
          <w:lang w:val="en-US"/>
        </w:rPr>
        <w:t xml:space="preserve">        </w:t>
      </w:r>
      <w:r>
        <w:t>│</w:t>
      </w:r>
    </w:p>
    <w:bookmarkEnd w:id="3"/>
    <w:p w14:paraId="656BBE8D" w14:textId="26CF9BC8" w:rsidR="00A57977" w:rsidRDefault="00123C3D" w:rsidP="00123C3D">
      <w:pPr>
        <w:pStyle w:val="TabRow"/>
      </w:pPr>
      <w:r>
        <w:t xml:space="preserve">        └── </w:t>
      </w:r>
      <w:proofErr w:type="spellStart"/>
      <w:r>
        <w:t>visum</w:t>
      </w:r>
      <w:proofErr w:type="spellEnd"/>
      <w:r>
        <w:t xml:space="preserve">/ </w:t>
      </w:r>
      <w:r w:rsidR="00A57977">
        <w:tab/>
      </w:r>
      <w:r w:rsidR="00A57977">
        <w:tab/>
      </w:r>
      <w:r>
        <w:t xml:space="preserve"> </w:t>
      </w:r>
      <w:r w:rsidR="00A57977">
        <w:t># Alle Visum-Ressourcen</w:t>
      </w:r>
    </w:p>
    <w:p w14:paraId="1F19E393" w14:textId="3A1F8432" w:rsidR="00123C3D" w:rsidRDefault="00A57977" w:rsidP="00A57977">
      <w:pPr>
        <w:pStyle w:val="TabRow"/>
        <w:ind w:firstLine="567"/>
      </w:pPr>
      <w:r w:rsidRPr="00A57977">
        <w:t>├── _source.txt</w:t>
      </w:r>
      <w:r w:rsidRPr="00A57977">
        <w:tab/>
        <w:t xml:space="preserve">            # Quellenangabe und Nutzungsbedingunge</w:t>
      </w:r>
      <w:r>
        <w:t>n</w:t>
      </w:r>
    </w:p>
    <w:p w14:paraId="3F3C4A74" w14:textId="0BF7C229" w:rsidR="00123C3D" w:rsidRDefault="00123C3D" w:rsidP="00123C3D">
      <w:pPr>
        <w:pStyle w:val="TabRow"/>
      </w:pPr>
      <w:r>
        <w:t xml:space="preserve">            ├── </w:t>
      </w:r>
      <w:proofErr w:type="spellStart"/>
      <w:r>
        <w:t>scripts</w:t>
      </w:r>
      <w:proofErr w:type="spellEnd"/>
      <w:r>
        <w:t>/                       # Python-Skripte für Visum</w:t>
      </w:r>
    </w:p>
    <w:p w14:paraId="07012BFF" w14:textId="36E9AF43" w:rsidR="00123C3D" w:rsidRDefault="00123C3D" w:rsidP="00123C3D">
      <w:pPr>
        <w:pStyle w:val="TabRow"/>
      </w:pPr>
      <w:r>
        <w:t xml:space="preserve">            │   ├── 01_import_links_zones.py</w:t>
      </w:r>
    </w:p>
    <w:p w14:paraId="53017FAC" w14:textId="4817047F" w:rsidR="00123C3D" w:rsidRPr="00CF0156" w:rsidRDefault="00123C3D" w:rsidP="00123C3D">
      <w:pPr>
        <w:pStyle w:val="TabRow"/>
        <w:rPr>
          <w:lang w:val="en-US"/>
        </w:rPr>
      </w:pPr>
      <w:r w:rsidRPr="00A57977">
        <w:t xml:space="preserve">            </w:t>
      </w:r>
      <w:r w:rsidRPr="00CF0156">
        <w:rPr>
          <w:lang w:val="en-US"/>
        </w:rPr>
        <w:t>│   ├── 02_derive_access_nodes.py</w:t>
      </w:r>
    </w:p>
    <w:p w14:paraId="7B8BBF80" w14:textId="706FC5A5" w:rsidR="00123C3D" w:rsidRPr="00123C3D" w:rsidRDefault="00123C3D" w:rsidP="00123C3D">
      <w:pPr>
        <w:pStyle w:val="TabRow"/>
        <w:rPr>
          <w:lang w:val="en-US"/>
        </w:rPr>
      </w:pPr>
      <w:r w:rsidRPr="00CF0156">
        <w:rPr>
          <w:lang w:val="en-US"/>
        </w:rPr>
        <w:t xml:space="preserve">            </w:t>
      </w:r>
      <w:r w:rsidRPr="00123C3D">
        <w:rPr>
          <w:lang w:val="en-US"/>
        </w:rPr>
        <w:t>│   ├── 03_restructure_linktypes.py</w:t>
      </w:r>
    </w:p>
    <w:p w14:paraId="3B3E7F6C" w14:textId="27211D31" w:rsidR="00123C3D" w:rsidRPr="00123C3D" w:rsidRDefault="00123C3D" w:rsidP="00123C3D">
      <w:pPr>
        <w:pStyle w:val="TabRow"/>
        <w:rPr>
          <w:lang w:val="en-US"/>
        </w:rPr>
      </w:pPr>
      <w:r w:rsidRPr="00123C3D">
        <w:rPr>
          <w:lang w:val="en-US"/>
        </w:rPr>
        <w:t xml:space="preserve">            │   ├── 04_generate_connectors.py</w:t>
      </w:r>
    </w:p>
    <w:p w14:paraId="67AB17B1" w14:textId="462FED93" w:rsidR="00123C3D" w:rsidRPr="00123C3D" w:rsidRDefault="00123C3D" w:rsidP="00123C3D">
      <w:pPr>
        <w:pStyle w:val="TabRow"/>
        <w:rPr>
          <w:lang w:val="en-US"/>
        </w:rPr>
      </w:pPr>
      <w:r w:rsidRPr="00123C3D">
        <w:rPr>
          <w:lang w:val="en-US"/>
        </w:rPr>
        <w:t xml:space="preserve">            │   └── 05_generate_matrices.py</w:t>
      </w:r>
    </w:p>
    <w:p w14:paraId="29B8C9C1" w14:textId="20E16078" w:rsidR="00123C3D" w:rsidRPr="00CF0156" w:rsidRDefault="00123C3D" w:rsidP="00123C3D">
      <w:pPr>
        <w:pStyle w:val="TabRow"/>
        <w:rPr>
          <w:lang w:val="en-US"/>
        </w:rPr>
      </w:pPr>
      <w:r w:rsidRPr="00CF0156">
        <w:rPr>
          <w:lang w:val="en-US"/>
        </w:rPr>
        <w:t xml:space="preserve">            │</w:t>
      </w:r>
    </w:p>
    <w:p w14:paraId="3120AC88" w14:textId="0BE5F10B" w:rsidR="00123C3D" w:rsidRPr="00CF0156" w:rsidRDefault="00123C3D" w:rsidP="00123C3D">
      <w:pPr>
        <w:pStyle w:val="TabRow"/>
        <w:rPr>
          <w:lang w:val="en-US"/>
        </w:rPr>
      </w:pPr>
      <w:r w:rsidRPr="00CF0156">
        <w:rPr>
          <w:lang w:val="en-US"/>
        </w:rPr>
        <w:t xml:space="preserve">            ├── importer/                      # OSM-Importer für Visum</w:t>
      </w:r>
      <w:r w:rsidR="007F0C0D" w:rsidRPr="00CF0156">
        <w:rPr>
          <w:lang w:val="en-US"/>
        </w:rPr>
        <w:t xml:space="preserve"> </w:t>
      </w:r>
    </w:p>
    <w:p w14:paraId="4D87B8D1" w14:textId="2451BEDC" w:rsidR="00123C3D" w:rsidRPr="00123C3D" w:rsidRDefault="00123C3D" w:rsidP="00123C3D">
      <w:pPr>
        <w:pStyle w:val="TabRow"/>
        <w:rPr>
          <w:lang w:val="en-US"/>
        </w:rPr>
      </w:pPr>
      <w:r w:rsidRPr="00CF0156">
        <w:rPr>
          <w:lang w:val="en-US"/>
        </w:rPr>
        <w:t xml:space="preserve">            </w:t>
      </w:r>
      <w:r w:rsidRPr="00123C3D">
        <w:rPr>
          <w:lang w:val="en-US"/>
        </w:rPr>
        <w:t>│   ├── importer_config.xml</w:t>
      </w:r>
    </w:p>
    <w:p w14:paraId="6ACA1AD7" w14:textId="2A19C07B" w:rsidR="00123C3D" w:rsidRPr="00123C3D" w:rsidRDefault="00123C3D" w:rsidP="00123C3D">
      <w:pPr>
        <w:pStyle w:val="TabRow"/>
        <w:rPr>
          <w:lang w:val="en-US"/>
        </w:rPr>
      </w:pPr>
      <w:r w:rsidRPr="00123C3D">
        <w:rPr>
          <w:lang w:val="en-US"/>
        </w:rPr>
        <w:t xml:space="preserve">            │   ├── </w:t>
      </w:r>
      <w:proofErr w:type="spellStart"/>
      <w:r w:rsidRPr="00123C3D">
        <w:rPr>
          <w:lang w:val="en-US"/>
        </w:rPr>
        <w:t>importer_config.cfg</w:t>
      </w:r>
      <w:proofErr w:type="spellEnd"/>
    </w:p>
    <w:p w14:paraId="6674A00A" w14:textId="4EB6E477" w:rsidR="00123C3D" w:rsidRPr="00CF0156" w:rsidRDefault="00123C3D" w:rsidP="00123C3D">
      <w:pPr>
        <w:pStyle w:val="TabRow"/>
        <w:rPr>
          <w:lang w:val="en-US"/>
        </w:rPr>
      </w:pPr>
      <w:r w:rsidRPr="00CF0156">
        <w:rPr>
          <w:lang w:val="en-US"/>
        </w:rPr>
        <w:t xml:space="preserve">            │   └── importer_config.net</w:t>
      </w:r>
    </w:p>
    <w:p w14:paraId="232C9C3E" w14:textId="7E8D759D" w:rsidR="00123C3D" w:rsidRDefault="00123C3D" w:rsidP="00123C3D">
      <w:pPr>
        <w:pStyle w:val="TabRow"/>
      </w:pPr>
      <w:r w:rsidRPr="00CF0156">
        <w:rPr>
          <w:lang w:val="en-US"/>
        </w:rPr>
        <w:t xml:space="preserve">            </w:t>
      </w:r>
      <w:r>
        <w:t>│</w:t>
      </w:r>
    </w:p>
    <w:p w14:paraId="0172ACA0" w14:textId="79DCC57C" w:rsidR="00123C3D" w:rsidRDefault="00123C3D" w:rsidP="00123C3D">
      <w:pPr>
        <w:pStyle w:val="TabRow"/>
      </w:pPr>
      <w:r>
        <w:t xml:space="preserve">            └── </w:t>
      </w:r>
      <w:proofErr w:type="spellStart"/>
      <w:r w:rsidR="00A57977">
        <w:t>helper_files</w:t>
      </w:r>
      <w:proofErr w:type="spellEnd"/>
      <w:r>
        <w:t xml:space="preserve">/                          </w:t>
      </w:r>
      <w:r>
        <w:tab/>
      </w:r>
      <w:r>
        <w:tab/>
        <w:t># Vorlagen, Parameter &amp; Hilfsdateien</w:t>
      </w:r>
    </w:p>
    <w:p w14:paraId="27552F26" w14:textId="06E55317" w:rsidR="00123C3D" w:rsidRDefault="00123C3D" w:rsidP="00123C3D">
      <w:pPr>
        <w:pStyle w:val="TabRow"/>
      </w:pPr>
      <w:r>
        <w:lastRenderedPageBreak/>
        <w:t xml:space="preserve">                ├── master_linktypes.net      </w:t>
      </w:r>
      <w:r>
        <w:tab/>
        <w:t xml:space="preserve"> </w:t>
      </w:r>
      <w:r w:rsidR="002074D6">
        <w:tab/>
      </w:r>
      <w:r>
        <w:t># Master-Streckentypen (inkl. Excel-</w:t>
      </w:r>
      <w:r w:rsidR="002074D6">
        <w:t>Vorlage</w:t>
      </w:r>
      <w:r>
        <w:t>)</w:t>
      </w:r>
    </w:p>
    <w:p w14:paraId="7350D1F0" w14:textId="66021D52" w:rsidR="00925D08" w:rsidRPr="00925D08" w:rsidRDefault="00925D08" w:rsidP="00123C3D">
      <w:pPr>
        <w:pStyle w:val="TabRow"/>
      </w:pPr>
      <w:r>
        <w:t xml:space="preserve">                </w:t>
      </w:r>
      <w:r w:rsidRPr="00925D08">
        <w:t>├── Anb_MinLayout_TypX.net</w:t>
      </w:r>
      <w:r w:rsidRPr="00925D08">
        <w:tab/>
      </w:r>
      <w:r w:rsidRPr="00925D08">
        <w:tab/>
        <w:t xml:space="preserve"># </w:t>
      </w:r>
      <w:proofErr w:type="spellStart"/>
      <w:r w:rsidRPr="00925D08">
        <w:t>net</w:t>
      </w:r>
      <w:proofErr w:type="spellEnd"/>
      <w:r w:rsidRPr="00925D08">
        <w:t xml:space="preserve">-Datei </w:t>
      </w:r>
      <w:r>
        <w:t>für Anbindungs-Erzeugung</w:t>
      </w:r>
    </w:p>
    <w:p w14:paraId="09FE810D" w14:textId="465406F7" w:rsidR="00123C3D" w:rsidRPr="00CF0156" w:rsidRDefault="00123C3D" w:rsidP="00123C3D">
      <w:pPr>
        <w:pStyle w:val="TabRow"/>
      </w:pPr>
      <w:r w:rsidRPr="00925D08">
        <w:t xml:space="preserve">                </w:t>
      </w:r>
      <w:r w:rsidRPr="009F6797">
        <w:rPr>
          <w:lang w:val="en-US"/>
        </w:rPr>
        <w:t xml:space="preserve">├── procedure_1er_assignment.xml </w:t>
      </w:r>
      <w:r w:rsidR="002074D6" w:rsidRPr="009F6797">
        <w:rPr>
          <w:lang w:val="en-US"/>
        </w:rPr>
        <w:tab/>
      </w:r>
      <w:r w:rsidRPr="009F6797">
        <w:rPr>
          <w:lang w:val="en-US"/>
        </w:rPr>
        <w:t># V</w:t>
      </w:r>
      <w:r w:rsidR="009F6797" w:rsidRPr="009F6797">
        <w:rPr>
          <w:lang w:val="en-US"/>
        </w:rPr>
        <w:t>-</w:t>
      </w:r>
      <w:r w:rsidRPr="009F6797">
        <w:rPr>
          <w:lang w:val="en-US"/>
        </w:rPr>
        <w:t>abl</w:t>
      </w:r>
      <w:r w:rsidR="009F6797" w:rsidRPr="009F6797">
        <w:rPr>
          <w:lang w:val="en-US"/>
        </w:rPr>
        <w:t>.</w:t>
      </w:r>
      <w:r w:rsidRPr="009F6797">
        <w:rPr>
          <w:lang w:val="en-US"/>
        </w:rPr>
        <w:t xml:space="preserve"> </w:t>
      </w:r>
      <w:r w:rsidRPr="00CF0156">
        <w:t>1er-Umlegung</w:t>
      </w:r>
      <w:r w:rsidR="009F6797" w:rsidRPr="00CF0156">
        <w:t xml:space="preserve"> </w:t>
      </w:r>
      <w:proofErr w:type="spellStart"/>
      <w:r w:rsidR="009F6797" w:rsidRPr="00CF0156">
        <w:t>AccessNodes</w:t>
      </w:r>
      <w:proofErr w:type="spellEnd"/>
      <w:r w:rsidR="009F6797" w:rsidRPr="00CF0156">
        <w:t xml:space="preserve"> &amp; </w:t>
      </w:r>
      <w:proofErr w:type="spellStart"/>
      <w:r w:rsidR="009F6797" w:rsidRPr="00CF0156">
        <w:t>Connectors</w:t>
      </w:r>
      <w:proofErr w:type="spellEnd"/>
    </w:p>
    <w:p w14:paraId="5F6813D9" w14:textId="54CE1B17" w:rsidR="00123C3D" w:rsidRPr="00123C3D" w:rsidRDefault="00123C3D" w:rsidP="00123C3D">
      <w:pPr>
        <w:pStyle w:val="TabRow"/>
      </w:pPr>
      <w:r w:rsidRPr="00CF0156">
        <w:t xml:space="preserve">                </w:t>
      </w:r>
      <w:r w:rsidRPr="00123C3D">
        <w:t xml:space="preserve">├── procedure_sequence.xml </w:t>
      </w:r>
      <w:r>
        <w:tab/>
      </w:r>
      <w:r w:rsidR="002074D6">
        <w:tab/>
      </w:r>
      <w:r w:rsidRPr="00123C3D">
        <w:t># Finaler Verfahre</w:t>
      </w:r>
      <w:r>
        <w:t>nsablauf für alle Untersuchungen</w:t>
      </w:r>
    </w:p>
    <w:p w14:paraId="03A99034" w14:textId="130F44B7" w:rsidR="00123C3D" w:rsidRDefault="00123C3D" w:rsidP="00123C3D">
      <w:pPr>
        <w:pStyle w:val="TabRow"/>
        <w:rPr>
          <w:lang w:val="en-US"/>
        </w:rPr>
      </w:pPr>
      <w:r w:rsidRPr="00123C3D">
        <w:t xml:space="preserve">                </w:t>
      </w:r>
      <w:r w:rsidRPr="00A57977">
        <w:rPr>
          <w:lang w:val="en-US"/>
        </w:rPr>
        <w:t>├── *.</w:t>
      </w:r>
      <w:proofErr w:type="spellStart"/>
      <w:r w:rsidRPr="00A57977">
        <w:rPr>
          <w:lang w:val="en-US"/>
        </w:rPr>
        <w:t>gpa</w:t>
      </w:r>
      <w:proofErr w:type="spellEnd"/>
      <w:r w:rsidRPr="00A57977">
        <w:rPr>
          <w:lang w:val="en-US"/>
        </w:rPr>
        <w:t xml:space="preserve">     </w:t>
      </w:r>
      <w:r w:rsidRPr="00A57977">
        <w:rPr>
          <w:lang w:val="en-US"/>
        </w:rPr>
        <w:tab/>
      </w:r>
      <w:r w:rsidRPr="00A57977">
        <w:rPr>
          <w:lang w:val="en-US"/>
        </w:rPr>
        <w:tab/>
      </w:r>
      <w:r w:rsidRPr="00A57977">
        <w:rPr>
          <w:lang w:val="en-US"/>
        </w:rPr>
        <w:tab/>
      </w:r>
      <w:r w:rsidR="002074D6">
        <w:rPr>
          <w:lang w:val="en-US"/>
        </w:rPr>
        <w:tab/>
      </w:r>
      <w:r w:rsidRPr="00A57977">
        <w:rPr>
          <w:lang w:val="en-US"/>
        </w:rPr>
        <w:t xml:space="preserve"># </w:t>
      </w:r>
      <w:proofErr w:type="spellStart"/>
      <w:r w:rsidRPr="00A57977">
        <w:rPr>
          <w:lang w:val="en-US"/>
        </w:rPr>
        <w:t>Grafik</w:t>
      </w:r>
      <w:r w:rsidR="00A57977" w:rsidRPr="00A57977">
        <w:rPr>
          <w:lang w:val="en-US"/>
        </w:rPr>
        <w:t>parameter</w:t>
      </w:r>
      <w:proofErr w:type="spellEnd"/>
      <w:r w:rsidR="00A57977" w:rsidRPr="00A57977">
        <w:rPr>
          <w:lang w:val="en-US"/>
        </w:rPr>
        <w:t xml:space="preserve"> CFL, Access, C</w:t>
      </w:r>
      <w:r w:rsidR="00A57977">
        <w:rPr>
          <w:lang w:val="en-US"/>
        </w:rPr>
        <w:t>entrality</w:t>
      </w:r>
      <w:r w:rsidR="00925D08">
        <w:rPr>
          <w:lang w:val="en-US"/>
        </w:rPr>
        <w:t xml:space="preserve">, </w:t>
      </w:r>
      <w:proofErr w:type="spellStart"/>
      <w:r w:rsidR="00925D08">
        <w:rPr>
          <w:lang w:val="en-US"/>
        </w:rPr>
        <w:t>accessnode</w:t>
      </w:r>
      <w:proofErr w:type="spellEnd"/>
    </w:p>
    <w:p w14:paraId="2C5C5E72" w14:textId="3CF3E30A" w:rsidR="00A57977" w:rsidRDefault="00A57977" w:rsidP="00123C3D">
      <w:pPr>
        <w:pStyle w:val="TabRow"/>
        <w:rPr>
          <w:lang w:val="en-US"/>
        </w:rPr>
      </w:pPr>
      <w:r w:rsidRPr="00A57977">
        <w:rPr>
          <w:lang w:val="en-US"/>
        </w:rPr>
        <w:t xml:space="preserve">                ├── cfl_directlinenetwork_tool.py</w:t>
      </w:r>
      <w:r>
        <w:rPr>
          <w:lang w:val="en-US"/>
        </w:rPr>
        <w:t xml:space="preserve"> </w:t>
      </w:r>
      <w:r w:rsidR="002074D6">
        <w:rPr>
          <w:lang w:val="en-US"/>
        </w:rPr>
        <w:tab/>
      </w:r>
      <w:r>
        <w:rPr>
          <w:lang w:val="en-US"/>
        </w:rPr>
        <w:t xml:space="preserve"># </w:t>
      </w:r>
      <w:proofErr w:type="spellStart"/>
      <w:r>
        <w:rPr>
          <w:lang w:val="en-US"/>
        </w:rPr>
        <w:t>Luftlinientool</w:t>
      </w:r>
      <w:proofErr w:type="spellEnd"/>
      <w:r>
        <w:rPr>
          <w:lang w:val="en-US"/>
        </w:rPr>
        <w:t xml:space="preserve"> </w:t>
      </w:r>
    </w:p>
    <w:p w14:paraId="74AF1BC9" w14:textId="622D6583" w:rsidR="002074D6" w:rsidRPr="00CF0156" w:rsidRDefault="002074D6" w:rsidP="00123C3D">
      <w:pPr>
        <w:pStyle w:val="TabRow"/>
        <w:rPr>
          <w:lang w:val="en-US"/>
        </w:rPr>
      </w:pPr>
      <w:r w:rsidRPr="00A57977">
        <w:rPr>
          <w:lang w:val="en-US"/>
        </w:rPr>
        <w:t xml:space="preserve">                ├── </w:t>
      </w:r>
      <w:r w:rsidRPr="002074D6">
        <w:rPr>
          <w:lang w:val="en-US"/>
        </w:rPr>
        <w:t>language_management.py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CF0156">
        <w:rPr>
          <w:lang w:val="en-US"/>
        </w:rPr>
        <w:t xml:space="preserve"># </w:t>
      </w:r>
      <w:proofErr w:type="spellStart"/>
      <w:r w:rsidRPr="00CF0156">
        <w:rPr>
          <w:lang w:val="en-US"/>
        </w:rPr>
        <w:t>Luftlinientool</w:t>
      </w:r>
      <w:proofErr w:type="spellEnd"/>
      <w:r w:rsidRPr="00CF0156">
        <w:rPr>
          <w:lang w:val="en-US"/>
        </w:rPr>
        <w:t xml:space="preserve"> </w:t>
      </w:r>
      <w:proofErr w:type="spellStart"/>
      <w:r w:rsidRPr="00CF0156">
        <w:rPr>
          <w:lang w:val="en-US"/>
        </w:rPr>
        <w:t>language_management</w:t>
      </w:r>
      <w:proofErr w:type="spellEnd"/>
    </w:p>
    <w:p w14:paraId="16881622" w14:textId="61F672C0" w:rsidR="008C78EF" w:rsidRPr="009F6797" w:rsidRDefault="00123C3D" w:rsidP="00123C3D">
      <w:pPr>
        <w:pStyle w:val="TabRow"/>
      </w:pPr>
      <w:r w:rsidRPr="00CF0156">
        <w:rPr>
          <w:lang w:val="en-US"/>
        </w:rPr>
        <w:t xml:space="preserve">                </w:t>
      </w:r>
      <w:r w:rsidRPr="009F6797">
        <w:t xml:space="preserve">└── </w:t>
      </w:r>
      <w:proofErr w:type="spellStart"/>
      <w:proofErr w:type="gramStart"/>
      <w:r w:rsidRPr="009F6797">
        <w:t>translations.json</w:t>
      </w:r>
      <w:proofErr w:type="spellEnd"/>
      <w:proofErr w:type="gramEnd"/>
      <w:r w:rsidRPr="009F6797">
        <w:t xml:space="preserve">         </w:t>
      </w:r>
      <w:r w:rsidRPr="009F6797">
        <w:tab/>
      </w:r>
      <w:r w:rsidR="002074D6" w:rsidRPr="009F6797">
        <w:tab/>
      </w:r>
      <w:r w:rsidRPr="009F6797">
        <w:t xml:space="preserve"># </w:t>
      </w:r>
      <w:r w:rsidR="00925D08" w:rsidRPr="009F6797">
        <w:t xml:space="preserve">Luftlinientool </w:t>
      </w:r>
      <w:r w:rsidRPr="009F6797">
        <w:t>Übersetzungs- &amp; Hilfsdateien</w:t>
      </w:r>
    </w:p>
    <w:sectPr w:rsidR="008C78EF" w:rsidRPr="009F6797" w:rsidSect="00D2554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700" w:bottom="1418" w:left="1701" w:header="567" w:footer="56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annick Roth" w:date="2026-08-19T08:48:00Z" w:initials="YR">
    <w:p w14:paraId="291CCDA2" w14:textId="77777777" w:rsidR="00944F3F" w:rsidRPr="00CF0156" w:rsidRDefault="00944F3F" w:rsidP="00944F3F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CF0156">
        <w:rPr>
          <w:lang w:val="en-US"/>
        </w:rPr>
        <w:t>{</w:t>
      </w:r>
    </w:p>
    <w:p w14:paraId="51097593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_population_for_metropolitain_regions_level_0_centralities": 500000,</w:t>
      </w:r>
    </w:p>
    <w:p w14:paraId="72F06B4E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_population_for_higherorder_centres_level_1_centralities": 200000,</w:t>
      </w:r>
    </w:p>
    <w:p w14:paraId="0C51868D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_population_for_middleorder_centres_level_2_centralities": 100000,</w:t>
      </w:r>
    </w:p>
    <w:p w14:paraId="2EA38266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spellStart"/>
      <w:proofErr w:type="gramStart"/>
      <w:r w:rsidRPr="00CF0156">
        <w:rPr>
          <w:lang w:val="en-US"/>
        </w:rPr>
        <w:t>population</w:t>
      </w:r>
      <w:proofErr w:type="gramEnd"/>
      <w:r w:rsidRPr="00CF0156">
        <w:rPr>
          <w:lang w:val="en-US"/>
        </w:rPr>
        <w:t>_tolerance</w:t>
      </w:r>
      <w:proofErr w:type="spellEnd"/>
      <w:r w:rsidRPr="00CF0156">
        <w:rPr>
          <w:lang w:val="en-US"/>
        </w:rPr>
        <w:t>_": 10,</w:t>
      </w:r>
    </w:p>
    <w:p w14:paraId="51CE5F37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spellStart"/>
      <w:proofErr w:type="gramStart"/>
      <w:r w:rsidRPr="00CF0156">
        <w:rPr>
          <w:lang w:val="en-US"/>
        </w:rPr>
        <w:t>distance</w:t>
      </w:r>
      <w:proofErr w:type="gramEnd"/>
      <w:r w:rsidRPr="00CF0156">
        <w:rPr>
          <w:lang w:val="en-US"/>
        </w:rPr>
        <w:t>_tolerance</w:t>
      </w:r>
      <w:proofErr w:type="spellEnd"/>
      <w:r w:rsidRPr="00CF0156">
        <w:rPr>
          <w:lang w:val="en-US"/>
        </w:rPr>
        <w:t>_": 10,</w:t>
      </w:r>
    </w:p>
    <w:p w14:paraId="7527AADA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spellStart"/>
      <w:proofErr w:type="gramStart"/>
      <w:r w:rsidRPr="00CF0156">
        <w:rPr>
          <w:lang w:val="en-US"/>
        </w:rPr>
        <w:t>dual</w:t>
      </w:r>
      <w:proofErr w:type="gramEnd"/>
      <w:r w:rsidRPr="00CF0156">
        <w:rPr>
          <w:lang w:val="en-US"/>
        </w:rPr>
        <w:t>_centres_search_radius_km</w:t>
      </w:r>
      <w:proofErr w:type="spellEnd"/>
      <w:r w:rsidRPr="00CF0156">
        <w:rPr>
          <w:lang w:val="en-US"/>
        </w:rPr>
        <w:t>": 5,</w:t>
      </w:r>
    </w:p>
    <w:p w14:paraId="0DD2604A" w14:textId="77777777" w:rsidR="00944F3F" w:rsidRPr="009B63E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</w:t>
      </w:r>
      <w:r w:rsidRPr="009B63E6">
        <w:rPr>
          <w:lang w:val="en-US"/>
        </w:rPr>
        <w:t>"</w:t>
      </w:r>
      <w:proofErr w:type="spellStart"/>
      <w:proofErr w:type="gramStart"/>
      <w:r w:rsidRPr="009B63E6">
        <w:rPr>
          <w:lang w:val="en-US"/>
        </w:rPr>
        <w:t>dual</w:t>
      </w:r>
      <w:proofErr w:type="gramEnd"/>
      <w:r w:rsidRPr="009B63E6">
        <w:rPr>
          <w:lang w:val="en-US"/>
        </w:rPr>
        <w:t>_centres_population_tolerance</w:t>
      </w:r>
      <w:proofErr w:type="spellEnd"/>
      <w:r w:rsidRPr="009B63E6">
        <w:rPr>
          <w:lang w:val="en-US"/>
        </w:rPr>
        <w:t>_": 20</w:t>
      </w:r>
    </w:p>
    <w:p w14:paraId="14A8684E" w14:textId="5AC4AA5B" w:rsidR="00944F3F" w:rsidRDefault="00944F3F" w:rsidP="00944F3F">
      <w:pPr>
        <w:pStyle w:val="Kommentartext"/>
      </w:pPr>
      <w:r w:rsidRPr="009B63E6">
        <w:rPr>
          <w:lang w:val="en-US"/>
        </w:rPr>
        <w:t>}</w:t>
      </w:r>
    </w:p>
  </w:comment>
  <w:comment w:id="1" w:author="Yannick Roth" w:date="2026-08-19T08:48:00Z" w:initials="YR">
    <w:p w14:paraId="19312E33" w14:textId="77777777" w:rsidR="00944F3F" w:rsidRPr="00CF0156" w:rsidRDefault="00944F3F" w:rsidP="00944F3F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CF0156">
        <w:rPr>
          <w:lang w:val="en-US"/>
        </w:rPr>
        <w:t>{</w:t>
      </w:r>
    </w:p>
    <w:p w14:paraId="0EC61859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_extent_radius_paia1ia2_km": 30,</w:t>
      </w:r>
    </w:p>
    <w:p w14:paraId="60A0BC30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grid</w:t>
      </w:r>
      <w:proofErr w:type="gramEnd"/>
      <w:r w:rsidRPr="00CF0156">
        <w:rPr>
          <w:lang w:val="en-US"/>
        </w:rPr>
        <w:t>_size_e0_m_impacts_distance_between_level_3__4_centralities": 4500</w:t>
      </w:r>
    </w:p>
    <w:p w14:paraId="7A2FD061" w14:textId="11605D93" w:rsidR="00944F3F" w:rsidRPr="00944F3F" w:rsidRDefault="00944F3F" w:rsidP="00944F3F">
      <w:pPr>
        <w:pStyle w:val="Kommentartext"/>
        <w:rPr>
          <w:lang w:val="en-US"/>
        </w:rPr>
      </w:pPr>
      <w:r w:rsidRPr="009B63E6">
        <w:rPr>
          <w:lang w:val="en-US"/>
        </w:rPr>
        <w:t>}</w:t>
      </w:r>
    </w:p>
  </w:comment>
  <w:comment w:id="2" w:author="Yannick Roth" w:date="2026-08-19T08:48:00Z" w:initials="YR">
    <w:p w14:paraId="224AD5FF" w14:textId="77777777" w:rsidR="00944F3F" w:rsidRPr="00CF0156" w:rsidRDefault="00944F3F" w:rsidP="00944F3F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CF0156">
        <w:rPr>
          <w:lang w:val="en-US"/>
        </w:rPr>
        <w:t>{</w:t>
      </w:r>
    </w:p>
    <w:p w14:paraId="2C004FD6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_intensity_threshold_for_level_3_centralities_total_intensity_values_range_from_0_to_25": 10.0,</w:t>
      </w:r>
    </w:p>
    <w:p w14:paraId="23038110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_intensity_threshold_for_level_4_centralities_total_intensity_values_range_from_0_to_25": 3.5,</w:t>
      </w:r>
    </w:p>
    <w:p w14:paraId="587AFEC1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_distance_between_level_3_centralities_if_grid_seperation_is_insufficient_m": 1500,</w:t>
      </w:r>
    </w:p>
    <w:p w14:paraId="018C17F2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_distance_between_level_4_centralities_if_grid_seperation_is_insufficient_m": 700,</w:t>
      </w:r>
    </w:p>
    <w:p w14:paraId="767F4C9E" w14:textId="77777777" w:rsidR="00944F3F" w:rsidRPr="00CF0156" w:rsidRDefault="00944F3F" w:rsidP="00944F3F">
      <w:pPr>
        <w:pStyle w:val="Kommentartext"/>
        <w:rPr>
          <w:lang w:val="en-US"/>
        </w:rPr>
      </w:pPr>
      <w:r w:rsidRPr="00CF0156">
        <w:rPr>
          <w:lang w:val="en-US"/>
        </w:rPr>
        <w:t xml:space="preserve">  "</w:t>
      </w:r>
      <w:proofErr w:type="gramStart"/>
      <w:r w:rsidRPr="00CF0156">
        <w:rPr>
          <w:lang w:val="en-US"/>
        </w:rPr>
        <w:t>minimum</w:t>
      </w:r>
      <w:proofErr w:type="gramEnd"/>
      <w:r w:rsidRPr="00CF0156">
        <w:rPr>
          <w:lang w:val="en-US"/>
        </w:rPr>
        <w:t>_distance_between_level_3_and_level_4_centralities_m": 500</w:t>
      </w:r>
    </w:p>
    <w:p w14:paraId="74BE9213" w14:textId="0CAB41F6" w:rsidR="00944F3F" w:rsidRDefault="00944F3F" w:rsidP="00944F3F">
      <w:pPr>
        <w:pStyle w:val="Kommentartext"/>
      </w:pPr>
      <w:r>
        <w:t>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A8684E" w15:done="0"/>
  <w15:commentEx w15:paraId="7A2FD061" w15:done="0"/>
  <w15:commentEx w15:paraId="74BE92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D934E92" w16cex:dateUtc="2026-08-19T06:48:00Z"/>
  <w16cex:commentExtensible w16cex:durableId="73DE936F" w16cex:dateUtc="2026-08-19T06:48:00Z"/>
  <w16cex:commentExtensible w16cex:durableId="6C166651" w16cex:dateUtc="2026-08-19T0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A8684E" w16cid:durableId="4D934E92"/>
  <w16cid:commentId w16cid:paraId="7A2FD061" w16cid:durableId="73DE936F"/>
  <w16cid:commentId w16cid:paraId="74BE9213" w16cid:durableId="6C1666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1DDBC" w14:textId="77777777" w:rsidR="006E7264" w:rsidRDefault="006E7264">
      <w:pPr>
        <w:spacing w:line="240" w:lineRule="auto"/>
      </w:pPr>
      <w:r>
        <w:separator/>
      </w:r>
    </w:p>
  </w:endnote>
  <w:endnote w:type="continuationSeparator" w:id="0">
    <w:p w14:paraId="2C27B5F0" w14:textId="77777777" w:rsidR="006E7264" w:rsidRDefault="006E72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80F7F" w14:textId="77777777" w:rsidR="001713FD" w:rsidRDefault="001713F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4CB68" w14:textId="77777777" w:rsidR="00C42D55" w:rsidRPr="001713FD" w:rsidRDefault="00C42D55" w:rsidP="001713F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0C1D0" w14:textId="77777777" w:rsidR="00C42D55" w:rsidRPr="001713FD" w:rsidRDefault="00C42D55" w:rsidP="001713F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7990D" w14:textId="77777777" w:rsidR="006E7264" w:rsidRDefault="006E7264">
      <w:pPr>
        <w:spacing w:line="240" w:lineRule="auto"/>
      </w:pPr>
      <w:r>
        <w:separator/>
      </w:r>
    </w:p>
  </w:footnote>
  <w:footnote w:type="continuationSeparator" w:id="0">
    <w:p w14:paraId="2B86269B" w14:textId="77777777" w:rsidR="006E7264" w:rsidRDefault="006E72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EA50B" w14:textId="77777777" w:rsidR="001713FD" w:rsidRDefault="001713F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EE65B" w14:textId="77777777" w:rsidR="00C42D55" w:rsidRPr="001713FD" w:rsidRDefault="00C42D55" w:rsidP="001713F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5405" w14:textId="77777777" w:rsidR="00C42D55" w:rsidRPr="001713FD" w:rsidRDefault="00C42D55" w:rsidP="001713F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6EEE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09682B"/>
    <w:multiLevelType w:val="singleLevel"/>
    <w:tmpl w:val="213EA64A"/>
    <w:lvl w:ilvl="0">
      <w:start w:val="1"/>
      <w:numFmt w:val="bullet"/>
      <w:lvlText w:val="►"/>
      <w:lvlJc w:val="left"/>
      <w:pPr>
        <w:tabs>
          <w:tab w:val="num" w:pos="1211"/>
        </w:tabs>
        <w:ind w:left="1134" w:hanging="283"/>
      </w:pPr>
      <w:rPr>
        <w:rFonts w:ascii="Arial" w:hAnsi="Arial" w:hint="default"/>
        <w:b w:val="0"/>
        <w:i w:val="0"/>
        <w:position w:val="2"/>
        <w:sz w:val="16"/>
      </w:rPr>
    </w:lvl>
  </w:abstractNum>
  <w:abstractNum w:abstractNumId="2" w15:restartNumberingAfterBreak="0">
    <w:nsid w:val="0A4F2028"/>
    <w:multiLevelType w:val="hybridMultilevel"/>
    <w:tmpl w:val="A1E42AE4"/>
    <w:lvl w:ilvl="0" w:tplc="FB2A348C">
      <w:start w:val="1"/>
      <w:numFmt w:val="decimal"/>
      <w:pStyle w:val="Literatur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7F089E"/>
    <w:multiLevelType w:val="hybridMultilevel"/>
    <w:tmpl w:val="FB94FF6E"/>
    <w:lvl w:ilvl="0" w:tplc="A66621BC">
      <w:start w:val="1"/>
      <w:numFmt w:val="decimal"/>
      <w:pStyle w:val="N1-0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71A27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CE43B33"/>
    <w:multiLevelType w:val="hybridMultilevel"/>
    <w:tmpl w:val="02F8339C"/>
    <w:lvl w:ilvl="0" w:tplc="3CAAA29C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75E1A"/>
    <w:multiLevelType w:val="hybridMultilevel"/>
    <w:tmpl w:val="FD9CE548"/>
    <w:lvl w:ilvl="0" w:tplc="A09CFDD0">
      <w:start w:val="1"/>
      <w:numFmt w:val="bullet"/>
      <w:lvlText w:val=""/>
      <w:lvlJc w:val="left"/>
      <w:pPr>
        <w:tabs>
          <w:tab w:val="num" w:pos="644"/>
        </w:tabs>
        <w:ind w:left="568" w:hanging="284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D02AF"/>
    <w:multiLevelType w:val="multilevel"/>
    <w:tmpl w:val="30B619AA"/>
    <w:lvl w:ilvl="0">
      <w:start w:val="1"/>
      <w:numFmt w:val="decimal"/>
      <w:pStyle w:val="berschrift1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559"/>
        </w:tabs>
        <w:ind w:left="1559" w:hanging="155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56B05DEE"/>
    <w:multiLevelType w:val="hybridMultilevel"/>
    <w:tmpl w:val="C16A7B52"/>
    <w:lvl w:ilvl="0" w:tplc="5A4A3518">
      <w:start w:val="1"/>
      <w:numFmt w:val="decimal"/>
      <w:pStyle w:val="N2-00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85D03"/>
    <w:multiLevelType w:val="hybridMultilevel"/>
    <w:tmpl w:val="7EF4E47C"/>
    <w:lvl w:ilvl="0" w:tplc="B57A99E8">
      <w:start w:val="1"/>
      <w:numFmt w:val="bullet"/>
      <w:pStyle w:val="L1-00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color w:val="auto"/>
      </w:rPr>
    </w:lvl>
    <w:lvl w:ilvl="1" w:tplc="26562DCA">
      <w:start w:val="1"/>
      <w:numFmt w:val="bullet"/>
      <w:pStyle w:val="L2-00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  <w:color w:val="auto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D2FF1"/>
    <w:multiLevelType w:val="hybridMultilevel"/>
    <w:tmpl w:val="97F627DE"/>
    <w:lvl w:ilvl="0" w:tplc="ED882276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EE90639"/>
    <w:multiLevelType w:val="hybridMultilevel"/>
    <w:tmpl w:val="DD64068A"/>
    <w:lvl w:ilvl="0" w:tplc="800CE1F4">
      <w:start w:val="1"/>
      <w:numFmt w:val="bullet"/>
      <w:pStyle w:val="TabLis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852200">
    <w:abstractNumId w:val="8"/>
  </w:num>
  <w:num w:numId="2" w16cid:durableId="949707668">
    <w:abstractNumId w:val="3"/>
  </w:num>
  <w:num w:numId="3" w16cid:durableId="1529366273">
    <w:abstractNumId w:val="7"/>
  </w:num>
  <w:num w:numId="4" w16cid:durableId="669523697">
    <w:abstractNumId w:val="5"/>
  </w:num>
  <w:num w:numId="5" w16cid:durableId="2071532819">
    <w:abstractNumId w:val="6"/>
  </w:num>
  <w:num w:numId="6" w16cid:durableId="1024794153">
    <w:abstractNumId w:val="9"/>
  </w:num>
  <w:num w:numId="7" w16cid:durableId="1766537420">
    <w:abstractNumId w:val="11"/>
  </w:num>
  <w:num w:numId="8" w16cid:durableId="2085029699">
    <w:abstractNumId w:val="3"/>
    <w:lvlOverride w:ilvl="0">
      <w:startOverride w:val="1"/>
    </w:lvlOverride>
  </w:num>
  <w:num w:numId="9" w16cid:durableId="2134443204">
    <w:abstractNumId w:val="0"/>
  </w:num>
  <w:num w:numId="10" w16cid:durableId="420418648">
    <w:abstractNumId w:val="4"/>
  </w:num>
  <w:num w:numId="11" w16cid:durableId="371349229">
    <w:abstractNumId w:val="1"/>
  </w:num>
  <w:num w:numId="12" w16cid:durableId="2015914271">
    <w:abstractNumId w:val="10"/>
  </w:num>
  <w:num w:numId="13" w16cid:durableId="1321040838">
    <w:abstractNumId w:val="2"/>
  </w:num>
  <w:num w:numId="14" w16cid:durableId="1141775503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nnick Roth">
    <w15:presenceInfo w15:providerId="Windows Live" w15:userId="543c0e63516538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567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88"/>
    <w:rsid w:val="00031FBB"/>
    <w:rsid w:val="000648EF"/>
    <w:rsid w:val="0007558D"/>
    <w:rsid w:val="0008721B"/>
    <w:rsid w:val="000929E1"/>
    <w:rsid w:val="00096AF0"/>
    <w:rsid w:val="00101424"/>
    <w:rsid w:val="00123C3D"/>
    <w:rsid w:val="00143AEA"/>
    <w:rsid w:val="00147AE0"/>
    <w:rsid w:val="0015226E"/>
    <w:rsid w:val="001544BA"/>
    <w:rsid w:val="001561FD"/>
    <w:rsid w:val="001713FD"/>
    <w:rsid w:val="00194897"/>
    <w:rsid w:val="001A3908"/>
    <w:rsid w:val="001A7BC8"/>
    <w:rsid w:val="001C20E8"/>
    <w:rsid w:val="001C6B26"/>
    <w:rsid w:val="001D1E4F"/>
    <w:rsid w:val="001E1776"/>
    <w:rsid w:val="002074D6"/>
    <w:rsid w:val="0021775F"/>
    <w:rsid w:val="00234D3E"/>
    <w:rsid w:val="00253C27"/>
    <w:rsid w:val="00262217"/>
    <w:rsid w:val="00285F11"/>
    <w:rsid w:val="00296192"/>
    <w:rsid w:val="00297F01"/>
    <w:rsid w:val="002A0DAE"/>
    <w:rsid w:val="002C3025"/>
    <w:rsid w:val="002F5F41"/>
    <w:rsid w:val="0031325E"/>
    <w:rsid w:val="00345F37"/>
    <w:rsid w:val="0037678B"/>
    <w:rsid w:val="003A0E3A"/>
    <w:rsid w:val="003A5157"/>
    <w:rsid w:val="003A778D"/>
    <w:rsid w:val="003B27CF"/>
    <w:rsid w:val="003C2716"/>
    <w:rsid w:val="003D040C"/>
    <w:rsid w:val="003D4650"/>
    <w:rsid w:val="003E3652"/>
    <w:rsid w:val="003F691F"/>
    <w:rsid w:val="00401A54"/>
    <w:rsid w:val="004026EB"/>
    <w:rsid w:val="0041442E"/>
    <w:rsid w:val="00424151"/>
    <w:rsid w:val="004339EB"/>
    <w:rsid w:val="00435188"/>
    <w:rsid w:val="004477EB"/>
    <w:rsid w:val="004552D4"/>
    <w:rsid w:val="004568E9"/>
    <w:rsid w:val="00484CC4"/>
    <w:rsid w:val="00491ACF"/>
    <w:rsid w:val="0049526B"/>
    <w:rsid w:val="004C7B5E"/>
    <w:rsid w:val="004D711B"/>
    <w:rsid w:val="004E659A"/>
    <w:rsid w:val="004F1E64"/>
    <w:rsid w:val="004F2C68"/>
    <w:rsid w:val="004F329A"/>
    <w:rsid w:val="00503E0D"/>
    <w:rsid w:val="00523478"/>
    <w:rsid w:val="005320CB"/>
    <w:rsid w:val="005352D8"/>
    <w:rsid w:val="00547F88"/>
    <w:rsid w:val="00557EC2"/>
    <w:rsid w:val="0056206D"/>
    <w:rsid w:val="00565BB4"/>
    <w:rsid w:val="00567BC9"/>
    <w:rsid w:val="005710A3"/>
    <w:rsid w:val="005A7422"/>
    <w:rsid w:val="005B11E0"/>
    <w:rsid w:val="005B2701"/>
    <w:rsid w:val="005B4374"/>
    <w:rsid w:val="005B558A"/>
    <w:rsid w:val="005C65CA"/>
    <w:rsid w:val="005E0867"/>
    <w:rsid w:val="005F6BE9"/>
    <w:rsid w:val="0060677B"/>
    <w:rsid w:val="006217F1"/>
    <w:rsid w:val="00624435"/>
    <w:rsid w:val="00640D12"/>
    <w:rsid w:val="0065191E"/>
    <w:rsid w:val="00665AC6"/>
    <w:rsid w:val="0068056B"/>
    <w:rsid w:val="006A00E1"/>
    <w:rsid w:val="006A1E25"/>
    <w:rsid w:val="006A288D"/>
    <w:rsid w:val="006A2EFD"/>
    <w:rsid w:val="006B1396"/>
    <w:rsid w:val="006E7264"/>
    <w:rsid w:val="006F5799"/>
    <w:rsid w:val="00715590"/>
    <w:rsid w:val="00727AE9"/>
    <w:rsid w:val="00732BDA"/>
    <w:rsid w:val="0073753A"/>
    <w:rsid w:val="007507AA"/>
    <w:rsid w:val="0076298A"/>
    <w:rsid w:val="00762ABC"/>
    <w:rsid w:val="00780A1D"/>
    <w:rsid w:val="00784EC1"/>
    <w:rsid w:val="00785C8B"/>
    <w:rsid w:val="00793F7C"/>
    <w:rsid w:val="00794E40"/>
    <w:rsid w:val="007A64B4"/>
    <w:rsid w:val="007B707B"/>
    <w:rsid w:val="007C764E"/>
    <w:rsid w:val="007D3077"/>
    <w:rsid w:val="007E02B8"/>
    <w:rsid w:val="007F0C0D"/>
    <w:rsid w:val="008042C1"/>
    <w:rsid w:val="00812921"/>
    <w:rsid w:val="008416B7"/>
    <w:rsid w:val="00843706"/>
    <w:rsid w:val="00844406"/>
    <w:rsid w:val="00846FEA"/>
    <w:rsid w:val="00855AA5"/>
    <w:rsid w:val="00871F9C"/>
    <w:rsid w:val="00872791"/>
    <w:rsid w:val="00873A3F"/>
    <w:rsid w:val="00877B73"/>
    <w:rsid w:val="008A189C"/>
    <w:rsid w:val="008A54C4"/>
    <w:rsid w:val="008A7F71"/>
    <w:rsid w:val="008C4CC2"/>
    <w:rsid w:val="008C78EF"/>
    <w:rsid w:val="008D3E22"/>
    <w:rsid w:val="008E0A99"/>
    <w:rsid w:val="00925D08"/>
    <w:rsid w:val="00944F3F"/>
    <w:rsid w:val="00962D25"/>
    <w:rsid w:val="00976E72"/>
    <w:rsid w:val="0098439F"/>
    <w:rsid w:val="00995F27"/>
    <w:rsid w:val="009B63E6"/>
    <w:rsid w:val="009F2A1B"/>
    <w:rsid w:val="009F4C20"/>
    <w:rsid w:val="009F6797"/>
    <w:rsid w:val="00A27101"/>
    <w:rsid w:val="00A572DA"/>
    <w:rsid w:val="00A57977"/>
    <w:rsid w:val="00A6395C"/>
    <w:rsid w:val="00AA4ECA"/>
    <w:rsid w:val="00AB1D0D"/>
    <w:rsid w:val="00AB5D5A"/>
    <w:rsid w:val="00AC15BB"/>
    <w:rsid w:val="00B02109"/>
    <w:rsid w:val="00B13219"/>
    <w:rsid w:val="00B27316"/>
    <w:rsid w:val="00B63F78"/>
    <w:rsid w:val="00B74F98"/>
    <w:rsid w:val="00B84A6B"/>
    <w:rsid w:val="00B967D9"/>
    <w:rsid w:val="00BA4D6A"/>
    <w:rsid w:val="00BB5CCC"/>
    <w:rsid w:val="00BD2CC6"/>
    <w:rsid w:val="00BF205F"/>
    <w:rsid w:val="00C00BAB"/>
    <w:rsid w:val="00C044B2"/>
    <w:rsid w:val="00C05502"/>
    <w:rsid w:val="00C074FB"/>
    <w:rsid w:val="00C124FA"/>
    <w:rsid w:val="00C14F19"/>
    <w:rsid w:val="00C14F94"/>
    <w:rsid w:val="00C268C1"/>
    <w:rsid w:val="00C3024C"/>
    <w:rsid w:val="00C42D55"/>
    <w:rsid w:val="00C62206"/>
    <w:rsid w:val="00C63AC6"/>
    <w:rsid w:val="00C64A6B"/>
    <w:rsid w:val="00C73592"/>
    <w:rsid w:val="00C7798A"/>
    <w:rsid w:val="00CA1659"/>
    <w:rsid w:val="00CA3E0E"/>
    <w:rsid w:val="00CC2FDF"/>
    <w:rsid w:val="00CC6B82"/>
    <w:rsid w:val="00CE03F1"/>
    <w:rsid w:val="00CF0156"/>
    <w:rsid w:val="00D05FF1"/>
    <w:rsid w:val="00D2388B"/>
    <w:rsid w:val="00D24F87"/>
    <w:rsid w:val="00D25542"/>
    <w:rsid w:val="00D83667"/>
    <w:rsid w:val="00D87AB2"/>
    <w:rsid w:val="00D93168"/>
    <w:rsid w:val="00DA2CAF"/>
    <w:rsid w:val="00DB7668"/>
    <w:rsid w:val="00DD6811"/>
    <w:rsid w:val="00DD6C97"/>
    <w:rsid w:val="00DF09BF"/>
    <w:rsid w:val="00DF4DC7"/>
    <w:rsid w:val="00E10B30"/>
    <w:rsid w:val="00E5513B"/>
    <w:rsid w:val="00E61F48"/>
    <w:rsid w:val="00E66C53"/>
    <w:rsid w:val="00E675B6"/>
    <w:rsid w:val="00E71D3C"/>
    <w:rsid w:val="00E825F7"/>
    <w:rsid w:val="00EA6F34"/>
    <w:rsid w:val="00EA7E1D"/>
    <w:rsid w:val="00EC3933"/>
    <w:rsid w:val="00EC5C44"/>
    <w:rsid w:val="00EE2E1D"/>
    <w:rsid w:val="00EE4FF8"/>
    <w:rsid w:val="00EF7B26"/>
    <w:rsid w:val="00F252A3"/>
    <w:rsid w:val="00F30DA1"/>
    <w:rsid w:val="00F3312E"/>
    <w:rsid w:val="00F439FE"/>
    <w:rsid w:val="00F5738B"/>
    <w:rsid w:val="00F62C43"/>
    <w:rsid w:val="00F63617"/>
    <w:rsid w:val="00F75BCB"/>
    <w:rsid w:val="00F761C9"/>
    <w:rsid w:val="00F84450"/>
    <w:rsid w:val="00F95345"/>
    <w:rsid w:val="00FB5A05"/>
    <w:rsid w:val="00FC28F9"/>
    <w:rsid w:val="00FD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215D1F"/>
  <w15:chartTrackingRefBased/>
  <w15:docId w15:val="{EA90D8AB-394D-47BC-A66E-471C5CBC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6FEA"/>
    <w:pPr>
      <w:spacing w:line="320" w:lineRule="atLeast"/>
      <w:jc w:val="both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T-12"/>
    <w:qFormat/>
    <w:pPr>
      <w:keepNext/>
      <w:numPr>
        <w:numId w:val="3"/>
      </w:numPr>
      <w:spacing w:after="300" w:line="360" w:lineRule="atLeast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berschrift2">
    <w:name w:val="heading 2"/>
    <w:basedOn w:val="berschrift1"/>
    <w:next w:val="T-12"/>
    <w:qFormat/>
    <w:pPr>
      <w:numPr>
        <w:ilvl w:val="1"/>
      </w:numPr>
      <w:outlineLvl w:val="1"/>
    </w:pPr>
    <w:rPr>
      <w:bCs w:val="0"/>
      <w:sz w:val="24"/>
      <w:szCs w:val="28"/>
    </w:rPr>
  </w:style>
  <w:style w:type="paragraph" w:styleId="berschrift3">
    <w:name w:val="heading 3"/>
    <w:basedOn w:val="berschrift2"/>
    <w:next w:val="T-12"/>
    <w:qFormat/>
    <w:pPr>
      <w:numPr>
        <w:ilvl w:val="2"/>
      </w:numPr>
      <w:outlineLvl w:val="2"/>
    </w:pPr>
    <w:rPr>
      <w:bCs/>
      <w:szCs w:val="26"/>
    </w:rPr>
  </w:style>
  <w:style w:type="paragraph" w:styleId="berschrift4">
    <w:name w:val="heading 4"/>
    <w:basedOn w:val="berschrift3"/>
    <w:next w:val="T-12"/>
    <w:qFormat/>
    <w:pPr>
      <w:numPr>
        <w:ilvl w:val="3"/>
      </w:numPr>
      <w:outlineLvl w:val="3"/>
    </w:pPr>
    <w:rPr>
      <w:bCs w:val="0"/>
      <w:szCs w:val="28"/>
    </w:rPr>
  </w:style>
  <w:style w:type="paragraph" w:styleId="berschrift5">
    <w:name w:val="heading 5"/>
    <w:basedOn w:val="berschrift4"/>
    <w:next w:val="T-12"/>
    <w:qFormat/>
    <w:pPr>
      <w:numPr>
        <w:ilvl w:val="4"/>
      </w:numPr>
      <w:spacing w:after="240"/>
      <w:outlineLvl w:val="4"/>
    </w:pPr>
    <w:rPr>
      <w:iCs/>
      <w:szCs w:val="26"/>
    </w:rPr>
  </w:style>
  <w:style w:type="paragraph" w:styleId="berschrift6">
    <w:name w:val="heading 6"/>
    <w:basedOn w:val="Standard"/>
    <w:next w:val="T-12"/>
    <w:qFormat/>
    <w:pPr>
      <w:spacing w:after="240" w:line="360" w:lineRule="atLeast"/>
      <w:outlineLvl w:val="5"/>
    </w:pPr>
    <w:rPr>
      <w:b/>
      <w:bCs/>
      <w:sz w:val="28"/>
      <w:szCs w:val="22"/>
    </w:rPr>
  </w:style>
  <w:style w:type="paragraph" w:styleId="berschrift7">
    <w:name w:val="heading 7"/>
    <w:basedOn w:val="berschrift6"/>
    <w:next w:val="T-12"/>
    <w:qFormat/>
    <w:pPr>
      <w:outlineLvl w:val="6"/>
    </w:pPr>
    <w:rPr>
      <w:sz w:val="24"/>
    </w:rPr>
  </w:style>
  <w:style w:type="paragraph" w:styleId="berschrift8">
    <w:name w:val="heading 8"/>
    <w:basedOn w:val="berschrift7"/>
    <w:next w:val="T-12"/>
    <w:qFormat/>
    <w:pPr>
      <w:spacing w:after="120"/>
      <w:outlineLvl w:val="7"/>
    </w:pPr>
    <w:rPr>
      <w:iCs/>
    </w:rPr>
  </w:style>
  <w:style w:type="paragraph" w:styleId="berschrift9">
    <w:name w:val="heading 9"/>
    <w:basedOn w:val="berschrift8"/>
    <w:next w:val="Standard"/>
    <w:qFormat/>
    <w:pPr>
      <w:outlineLvl w:val="8"/>
    </w:pPr>
    <w:rPr>
      <w:rFonts w:cs="Arial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customStyle="1" w:styleId="T-00">
    <w:name w:val="T-00"/>
    <w:basedOn w:val="Standard"/>
  </w:style>
  <w:style w:type="paragraph" w:customStyle="1" w:styleId="L1-06">
    <w:name w:val="L1-06"/>
    <w:basedOn w:val="L1-00"/>
    <w:pPr>
      <w:spacing w:after="120"/>
    </w:pPr>
  </w:style>
  <w:style w:type="paragraph" w:customStyle="1" w:styleId="L1-00">
    <w:name w:val="L1-00"/>
    <w:basedOn w:val="T-00"/>
    <w:pPr>
      <w:numPr>
        <w:numId w:val="6"/>
      </w:numPr>
      <w:tabs>
        <w:tab w:val="clear" w:pos="360"/>
        <w:tab w:val="left" w:pos="284"/>
      </w:tabs>
    </w:pPr>
  </w:style>
  <w:style w:type="paragraph" w:customStyle="1" w:styleId="L2-06">
    <w:name w:val="L2-06"/>
    <w:basedOn w:val="L2-00"/>
    <w:pPr>
      <w:spacing w:after="120"/>
    </w:pPr>
  </w:style>
  <w:style w:type="paragraph" w:customStyle="1" w:styleId="L2-00">
    <w:name w:val="L2-00"/>
    <w:basedOn w:val="L1-00"/>
    <w:pPr>
      <w:numPr>
        <w:ilvl w:val="1"/>
      </w:numPr>
      <w:tabs>
        <w:tab w:val="clear" w:pos="284"/>
        <w:tab w:val="clear" w:pos="644"/>
        <w:tab w:val="left" w:pos="567"/>
      </w:tabs>
    </w:pPr>
  </w:style>
  <w:style w:type="paragraph" w:customStyle="1" w:styleId="L2-12">
    <w:name w:val="L2-12"/>
    <w:basedOn w:val="L2-00"/>
    <w:pPr>
      <w:spacing w:after="240"/>
    </w:pPr>
  </w:style>
  <w:style w:type="paragraph" w:customStyle="1" w:styleId="T-12">
    <w:name w:val="T-12"/>
    <w:basedOn w:val="T-00"/>
    <w:pPr>
      <w:spacing w:after="240"/>
    </w:pPr>
  </w:style>
  <w:style w:type="paragraph" w:customStyle="1" w:styleId="T-06">
    <w:name w:val="T-06"/>
    <w:basedOn w:val="T-00"/>
    <w:pPr>
      <w:spacing w:after="120"/>
    </w:pPr>
  </w:style>
  <w:style w:type="paragraph" w:customStyle="1" w:styleId="T-36">
    <w:name w:val="T-36"/>
    <w:basedOn w:val="T-00"/>
    <w:pPr>
      <w:spacing w:after="720"/>
    </w:pPr>
  </w:style>
  <w:style w:type="paragraph" w:customStyle="1" w:styleId="L1-12">
    <w:name w:val="L1-12"/>
    <w:basedOn w:val="L1-00"/>
    <w:pPr>
      <w:spacing w:after="240"/>
    </w:pPr>
  </w:style>
  <w:style w:type="paragraph" w:customStyle="1" w:styleId="L1-36">
    <w:name w:val="L1-36"/>
    <w:basedOn w:val="L1-00"/>
    <w:pPr>
      <w:spacing w:after="720"/>
    </w:pPr>
  </w:style>
  <w:style w:type="paragraph" w:customStyle="1" w:styleId="L2-36">
    <w:name w:val="L2-36"/>
    <w:basedOn w:val="L2-00"/>
    <w:pPr>
      <w:spacing w:after="720"/>
    </w:pPr>
  </w:style>
  <w:style w:type="paragraph" w:customStyle="1" w:styleId="N1-00">
    <w:name w:val="N1-00"/>
    <w:basedOn w:val="T-00"/>
    <w:pPr>
      <w:numPr>
        <w:numId w:val="2"/>
      </w:numPr>
    </w:pPr>
  </w:style>
  <w:style w:type="paragraph" w:customStyle="1" w:styleId="N1-06">
    <w:name w:val="N1-06"/>
    <w:basedOn w:val="N1-00"/>
    <w:pPr>
      <w:spacing w:after="120"/>
    </w:pPr>
  </w:style>
  <w:style w:type="paragraph" w:customStyle="1" w:styleId="N1-12">
    <w:name w:val="N1-12"/>
    <w:basedOn w:val="N1-00"/>
    <w:pPr>
      <w:spacing w:after="240"/>
    </w:pPr>
  </w:style>
  <w:style w:type="paragraph" w:customStyle="1" w:styleId="N1-36">
    <w:name w:val="N1-36"/>
    <w:basedOn w:val="N1-00"/>
    <w:pPr>
      <w:spacing w:after="720"/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customStyle="1" w:styleId="FirstParagraph">
    <w:name w:val="FirstParagraph"/>
    <w:basedOn w:val="Standard"/>
    <w:pPr>
      <w:spacing w:line="240" w:lineRule="auto"/>
      <w:jc w:val="left"/>
    </w:pPr>
    <w:rPr>
      <w:noProof/>
      <w:sz w:val="2"/>
      <w:szCs w:val="20"/>
    </w:rPr>
  </w:style>
  <w:style w:type="character" w:styleId="Seitenzahl">
    <w:name w:val="page number"/>
    <w:basedOn w:val="Absatz-Standardschriftart"/>
    <w:semiHidden/>
  </w:style>
  <w:style w:type="paragraph" w:styleId="Verzeichnis1">
    <w:name w:val="toc 1"/>
    <w:basedOn w:val="Standard"/>
    <w:next w:val="Standard"/>
    <w:autoRedefine/>
    <w:semiHidden/>
    <w:pPr>
      <w:tabs>
        <w:tab w:val="left" w:pos="440"/>
        <w:tab w:val="right" w:pos="8494"/>
      </w:tabs>
      <w:spacing w:before="360"/>
      <w:ind w:left="425" w:hanging="425"/>
    </w:pPr>
    <w:rPr>
      <w:b/>
      <w:noProof/>
    </w:rPr>
  </w:style>
  <w:style w:type="paragraph" w:customStyle="1" w:styleId="N2-00">
    <w:name w:val="N2-00"/>
    <w:basedOn w:val="T-00"/>
    <w:pPr>
      <w:numPr>
        <w:numId w:val="1"/>
      </w:numPr>
    </w:pPr>
  </w:style>
  <w:style w:type="paragraph" w:customStyle="1" w:styleId="N2-06">
    <w:name w:val="N2-06"/>
    <w:basedOn w:val="N2-00"/>
    <w:pPr>
      <w:spacing w:after="120"/>
    </w:pPr>
  </w:style>
  <w:style w:type="paragraph" w:customStyle="1" w:styleId="N2-12">
    <w:name w:val="N2-12"/>
    <w:basedOn w:val="N2-00"/>
    <w:pPr>
      <w:spacing w:after="240"/>
    </w:pPr>
  </w:style>
  <w:style w:type="paragraph" w:customStyle="1" w:styleId="N2-36">
    <w:name w:val="N2-36"/>
    <w:basedOn w:val="N2-00"/>
    <w:pPr>
      <w:spacing w:after="720"/>
    </w:pPr>
  </w:style>
  <w:style w:type="paragraph" w:styleId="Beschriftung">
    <w:name w:val="caption"/>
    <w:basedOn w:val="Standard"/>
    <w:next w:val="T-12"/>
    <w:qFormat/>
    <w:pPr>
      <w:spacing w:before="120" w:after="360"/>
      <w:ind w:left="1418" w:hanging="1418"/>
    </w:pPr>
    <w:rPr>
      <w:szCs w:val="20"/>
    </w:rPr>
  </w:style>
  <w:style w:type="paragraph" w:customStyle="1" w:styleId="Titel1">
    <w:name w:val="Titel1"/>
    <w:basedOn w:val="Titel"/>
    <w:next w:val="T-12"/>
    <w:rsid w:val="00096AF0"/>
    <w:pPr>
      <w:spacing w:after="120"/>
    </w:pPr>
  </w:style>
  <w:style w:type="paragraph" w:customStyle="1" w:styleId="Titel2">
    <w:name w:val="Titel2"/>
    <w:basedOn w:val="Titel1"/>
    <w:next w:val="T-12"/>
    <w:rsid w:val="00096AF0"/>
    <w:pPr>
      <w:spacing w:line="440" w:lineRule="atLeast"/>
    </w:pPr>
    <w:rPr>
      <w:sz w:val="32"/>
    </w:rPr>
  </w:style>
  <w:style w:type="paragraph" w:styleId="Verzeichnis2">
    <w:name w:val="toc 2"/>
    <w:basedOn w:val="Standard"/>
    <w:next w:val="Standard"/>
    <w:autoRedefine/>
    <w:semiHidden/>
    <w:pPr>
      <w:tabs>
        <w:tab w:val="left" w:pos="880"/>
        <w:tab w:val="right" w:pos="8494"/>
      </w:tabs>
      <w:spacing w:before="120"/>
      <w:ind w:left="709" w:hanging="709"/>
    </w:pPr>
    <w:rPr>
      <w:noProof/>
    </w:rPr>
  </w:style>
  <w:style w:type="paragraph" w:customStyle="1" w:styleId="TabHeader">
    <w:name w:val="TabHeader"/>
    <w:basedOn w:val="Standard"/>
    <w:pPr>
      <w:spacing w:before="40" w:after="40" w:line="220" w:lineRule="atLeast"/>
      <w:jc w:val="left"/>
    </w:pPr>
    <w:rPr>
      <w:b/>
      <w:sz w:val="18"/>
    </w:rPr>
  </w:style>
  <w:style w:type="paragraph" w:customStyle="1" w:styleId="TabRow">
    <w:name w:val="TabRow"/>
    <w:basedOn w:val="TabHeader"/>
    <w:rPr>
      <w:b w:val="0"/>
    </w:rPr>
  </w:style>
  <w:style w:type="paragraph" w:customStyle="1" w:styleId="Titel4">
    <w:name w:val="Titel4"/>
    <w:basedOn w:val="Titel1"/>
    <w:next w:val="T-12"/>
    <w:rsid w:val="00096AF0"/>
    <w:pPr>
      <w:spacing w:line="320" w:lineRule="atLeast"/>
    </w:pPr>
    <w:rPr>
      <w:sz w:val="24"/>
    </w:rPr>
  </w:style>
  <w:style w:type="paragraph" w:customStyle="1" w:styleId="TabList">
    <w:name w:val="TabList"/>
    <w:basedOn w:val="TabRow"/>
    <w:pPr>
      <w:numPr>
        <w:numId w:val="7"/>
      </w:numPr>
      <w:tabs>
        <w:tab w:val="clear" w:pos="360"/>
      </w:tabs>
    </w:pPr>
  </w:style>
  <w:style w:type="paragraph" w:styleId="Verzeichnis3">
    <w:name w:val="toc 3"/>
    <w:basedOn w:val="Standard"/>
    <w:next w:val="Standard"/>
    <w:autoRedefine/>
    <w:semiHidden/>
    <w:pPr>
      <w:tabs>
        <w:tab w:val="left" w:pos="1320"/>
        <w:tab w:val="right" w:pos="8494"/>
      </w:tabs>
      <w:spacing w:before="120"/>
      <w:ind w:left="993" w:hanging="993"/>
    </w:pPr>
    <w:rPr>
      <w:noProof/>
    </w:rPr>
  </w:style>
  <w:style w:type="paragraph" w:styleId="Verzeichnis4">
    <w:name w:val="toc 4"/>
    <w:basedOn w:val="Standard"/>
    <w:next w:val="Standard"/>
    <w:autoRedefine/>
    <w:semiHidden/>
    <w:pPr>
      <w:tabs>
        <w:tab w:val="left" w:pos="1760"/>
        <w:tab w:val="right" w:pos="8494"/>
      </w:tabs>
      <w:spacing w:before="120"/>
      <w:ind w:left="1276" w:hanging="1276"/>
    </w:pPr>
    <w:rPr>
      <w:noProof/>
    </w:rPr>
  </w:style>
  <w:style w:type="paragraph" w:styleId="Verzeichnis5">
    <w:name w:val="toc 5"/>
    <w:basedOn w:val="Standard"/>
    <w:next w:val="Standard"/>
    <w:autoRedefine/>
    <w:semiHidden/>
    <w:pPr>
      <w:tabs>
        <w:tab w:val="left" w:pos="1976"/>
        <w:tab w:val="right" w:pos="8494"/>
      </w:tabs>
      <w:spacing w:before="120"/>
      <w:ind w:left="1560" w:hanging="1560"/>
    </w:pPr>
    <w:rPr>
      <w:noProof/>
    </w:rPr>
  </w:style>
  <w:style w:type="paragraph" w:styleId="Verzeichnis6">
    <w:name w:val="toc 6"/>
    <w:basedOn w:val="Standard"/>
    <w:next w:val="Standard"/>
    <w:autoRedefine/>
    <w:semiHidden/>
    <w:pPr>
      <w:ind w:left="1100"/>
    </w:pPr>
  </w:style>
  <w:style w:type="paragraph" w:styleId="Verzeichnis7">
    <w:name w:val="toc 7"/>
    <w:basedOn w:val="Standard"/>
    <w:next w:val="Standard"/>
    <w:autoRedefine/>
    <w:semiHidden/>
    <w:pPr>
      <w:ind w:left="1320"/>
    </w:pPr>
  </w:style>
  <w:style w:type="paragraph" w:styleId="Verzeichnis8">
    <w:name w:val="toc 8"/>
    <w:basedOn w:val="Standard"/>
    <w:next w:val="Standard"/>
    <w:autoRedefine/>
    <w:semiHidden/>
    <w:pPr>
      <w:ind w:left="1540"/>
    </w:pPr>
  </w:style>
  <w:style w:type="paragraph" w:styleId="Verzeichnis9">
    <w:name w:val="toc 9"/>
    <w:basedOn w:val="Standard"/>
    <w:next w:val="Standard"/>
    <w:autoRedefine/>
    <w:semiHidden/>
    <w:pPr>
      <w:ind w:left="1760"/>
    </w:pPr>
  </w:style>
  <w:style w:type="character" w:styleId="Hyperlink">
    <w:name w:val="Hyperlink"/>
    <w:basedOn w:val="Absatz-Standardschriftart"/>
    <w:semiHidden/>
    <w:rPr>
      <w:color w:val="0000FF"/>
      <w:u w:val="single"/>
    </w:rPr>
  </w:style>
  <w:style w:type="paragraph" w:styleId="Textkrper">
    <w:name w:val="Body Text"/>
    <w:basedOn w:val="Standard"/>
    <w:semiHidden/>
    <w:pPr>
      <w:tabs>
        <w:tab w:val="left" w:pos="425"/>
      </w:tabs>
      <w:spacing w:before="120" w:after="120" w:line="240" w:lineRule="auto"/>
    </w:pPr>
    <w:rPr>
      <w:iCs/>
      <w:szCs w:val="20"/>
    </w:rPr>
  </w:style>
  <w:style w:type="paragraph" w:customStyle="1" w:styleId="L1-03">
    <w:name w:val="L1-03"/>
    <w:basedOn w:val="L1-00"/>
    <w:pPr>
      <w:spacing w:after="60"/>
    </w:pPr>
  </w:style>
  <w:style w:type="paragraph" w:customStyle="1" w:styleId="L1-18">
    <w:name w:val="L1-18"/>
    <w:basedOn w:val="L1-00"/>
    <w:pPr>
      <w:spacing w:after="360"/>
    </w:pPr>
  </w:style>
  <w:style w:type="paragraph" w:customStyle="1" w:styleId="L2-18">
    <w:name w:val="L2-18"/>
    <w:basedOn w:val="L2-00"/>
    <w:pPr>
      <w:spacing w:after="360"/>
      <w:ind w:left="568" w:hanging="284"/>
    </w:pPr>
  </w:style>
  <w:style w:type="paragraph" w:customStyle="1" w:styleId="L2-03">
    <w:name w:val="L2-03"/>
    <w:basedOn w:val="L2-00"/>
    <w:pPr>
      <w:spacing w:after="60"/>
      <w:ind w:left="568" w:hanging="284"/>
    </w:pPr>
  </w:style>
  <w:style w:type="paragraph" w:customStyle="1" w:styleId="T-03">
    <w:name w:val="T-03"/>
    <w:basedOn w:val="T-00"/>
    <w:pPr>
      <w:spacing w:after="60"/>
    </w:pPr>
  </w:style>
  <w:style w:type="paragraph" w:customStyle="1" w:styleId="T-18">
    <w:name w:val="T-18"/>
    <w:basedOn w:val="T-00"/>
    <w:pPr>
      <w:spacing w:after="360"/>
    </w:pPr>
  </w:style>
  <w:style w:type="paragraph" w:styleId="Standardeinzug">
    <w:name w:val="Normal Indent"/>
    <w:basedOn w:val="Standard"/>
    <w:semiHidden/>
    <w:pPr>
      <w:ind w:left="284"/>
    </w:pPr>
  </w:style>
  <w:style w:type="paragraph" w:styleId="Titel">
    <w:name w:val="Title"/>
    <w:basedOn w:val="Standard"/>
    <w:next w:val="T-12"/>
    <w:qFormat/>
    <w:rsid w:val="00096AF0"/>
    <w:pPr>
      <w:spacing w:before="240" w:after="240" w:line="520" w:lineRule="atLeast"/>
      <w:jc w:val="left"/>
      <w:outlineLvl w:val="0"/>
    </w:pPr>
    <w:rPr>
      <w:rFonts w:cs="Arial"/>
      <w:b/>
      <w:bCs/>
      <w:sz w:val="40"/>
      <w:szCs w:val="32"/>
    </w:rPr>
  </w:style>
  <w:style w:type="paragraph" w:customStyle="1" w:styleId="N1-03">
    <w:name w:val="N1-03"/>
    <w:basedOn w:val="N1-00"/>
    <w:pPr>
      <w:spacing w:after="60"/>
    </w:pPr>
  </w:style>
  <w:style w:type="paragraph" w:customStyle="1" w:styleId="N1-18">
    <w:name w:val="N1-18"/>
    <w:basedOn w:val="N1-00"/>
    <w:pPr>
      <w:spacing w:after="360"/>
    </w:pPr>
  </w:style>
  <w:style w:type="paragraph" w:customStyle="1" w:styleId="N2-03">
    <w:name w:val="N2-03"/>
    <w:basedOn w:val="N2-00"/>
    <w:pPr>
      <w:spacing w:after="60"/>
      <w:ind w:left="681" w:hanging="397"/>
    </w:pPr>
  </w:style>
  <w:style w:type="paragraph" w:customStyle="1" w:styleId="N2-18">
    <w:name w:val="N2-18"/>
    <w:basedOn w:val="N2-00"/>
    <w:pPr>
      <w:spacing w:after="360"/>
      <w:ind w:left="681" w:hanging="397"/>
    </w:pPr>
  </w:style>
  <w:style w:type="table" w:styleId="Tabellenraster">
    <w:name w:val="Table Grid"/>
    <w:basedOn w:val="NormaleTabelle"/>
    <w:uiPriority w:val="39"/>
    <w:rsid w:val="001014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-Einzug2">
    <w:name w:val="Body Text Indent 2"/>
    <w:basedOn w:val="Standard"/>
    <w:semiHidden/>
    <w:pPr>
      <w:spacing w:after="120" w:line="480" w:lineRule="auto"/>
      <w:ind w:left="283"/>
    </w:pPr>
  </w:style>
  <w:style w:type="paragraph" w:customStyle="1" w:styleId="Beschriftung-36">
    <w:name w:val="Beschriftung-36"/>
    <w:basedOn w:val="Beschriftung"/>
    <w:pPr>
      <w:spacing w:after="720"/>
    </w:pPr>
  </w:style>
  <w:style w:type="paragraph" w:customStyle="1" w:styleId="Literatur">
    <w:name w:val="Literatur"/>
    <w:basedOn w:val="T-06"/>
    <w:pPr>
      <w:numPr>
        <w:numId w:val="13"/>
      </w:numPr>
      <w:tabs>
        <w:tab w:val="clear" w:pos="720"/>
      </w:tabs>
      <w:ind w:left="567" w:hanging="567"/>
      <w:jc w:val="left"/>
    </w:pPr>
  </w:style>
  <w:style w:type="character" w:styleId="BesuchterLink">
    <w:name w:val="FollowedHyperlink"/>
    <w:basedOn w:val="Absatz-Standardschriftart"/>
    <w:semiHidden/>
    <w:rPr>
      <w:color w:val="800080"/>
      <w:u w:val="single"/>
    </w:rPr>
  </w:style>
  <w:style w:type="paragraph" w:customStyle="1" w:styleId="Titel3">
    <w:name w:val="Titel3"/>
    <w:basedOn w:val="Titel1"/>
    <w:next w:val="T-12"/>
    <w:rsid w:val="00101424"/>
    <w:pPr>
      <w:spacing w:before="0" w:after="0" w:line="360" w:lineRule="atLeast"/>
    </w:pPr>
    <w:rPr>
      <w:sz w:val="26"/>
    </w:rPr>
  </w:style>
  <w:style w:type="paragraph" w:customStyle="1" w:styleId="Graphik">
    <w:name w:val="Graphik"/>
    <w:basedOn w:val="T-00"/>
    <w:pPr>
      <w:spacing w:before="60" w:after="60"/>
      <w:jc w:val="center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D465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D465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D4650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D465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D4650"/>
    <w:rPr>
      <w:rFonts w:ascii="Arial" w:hAnsi="Arial"/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F0C0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F0C0D"/>
    <w:rPr>
      <w:rFonts w:ascii="Consolas" w:hAnsi="Consolas"/>
    </w:rPr>
  </w:style>
  <w:style w:type="paragraph" w:styleId="StandardWeb">
    <w:name w:val="Normal (Web)"/>
    <w:basedOn w:val="Standard"/>
    <w:uiPriority w:val="99"/>
    <w:semiHidden/>
    <w:unhideWhenUsed/>
    <w:rsid w:val="00855A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137399\Documents\Vorlagen\ISV-Memo-Clea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6F29-0BE4-4EC6-BDC9-83A00CD39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ISV-Memo-Clean.dotx</Template>
  <TotalTime>0</TotalTime>
  <Pages>13</Pages>
  <Words>3369</Words>
  <Characters>21226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Dokumentenvorlage ISV</vt:lpstr>
    </vt:vector>
  </TitlesOfParts>
  <Company>Universität Stuttgart</Company>
  <LinksUpToDate>false</LinksUpToDate>
  <CharactersWithSpaces>24546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Dokumentenvorlage ISV</dc:title>
  <dc:subject/>
  <dc:creator>Yannick Roth</dc:creator>
  <cp:keywords/>
  <dc:description/>
  <cp:lastModifiedBy>Yannick Roth</cp:lastModifiedBy>
  <cp:revision>4</cp:revision>
  <cp:lastPrinted>2026-07-28T12:02:00Z</cp:lastPrinted>
  <dcterms:created xsi:type="dcterms:W3CDTF">2026-08-19T06:46:00Z</dcterms:created>
  <dcterms:modified xsi:type="dcterms:W3CDTF">2026-08-19T06:51:00Z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78795cb1-9477-4fbb-aef9-1d0c5740bfc0</vt:lpwstr>
  </property>
</Properties>
</file>